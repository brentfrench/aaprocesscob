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5E08" w14:textId="77777777" w:rsidR="0081736C" w:rsidRDefault="009B5549">
      <w:pPr>
        <w:pStyle w:val="Noparagraphstyle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Sacred Heart University </w:t>
      </w:r>
    </w:p>
    <w:p w14:paraId="7EA52DB9" w14:textId="77777777" w:rsidR="00E32507" w:rsidRPr="00216ECC" w:rsidRDefault="00216ECC" w:rsidP="00E32507">
      <w:pPr>
        <w:pStyle w:val="Noparagraphstyle"/>
        <w:jc w:val="center"/>
        <w:rPr>
          <w:rFonts w:ascii="Verdana" w:hAnsi="Verdana"/>
          <w:b/>
          <w:bCs/>
          <w:color w:val="C00000"/>
          <w:sz w:val="20"/>
          <w:szCs w:val="20"/>
        </w:rPr>
      </w:pPr>
      <w:r w:rsidRPr="00216ECC">
        <w:rPr>
          <w:rFonts w:ascii="Verdana" w:hAnsi="Verdana"/>
          <w:b/>
          <w:bCs/>
          <w:color w:val="C00000"/>
          <w:sz w:val="20"/>
          <w:szCs w:val="20"/>
        </w:rPr>
        <w:t xml:space="preserve">Jack </w:t>
      </w:r>
      <w:r w:rsidR="009A2C63" w:rsidRPr="00216ECC">
        <w:rPr>
          <w:rFonts w:ascii="Verdana" w:hAnsi="Verdana"/>
          <w:b/>
          <w:bCs/>
          <w:color w:val="C00000"/>
          <w:sz w:val="20"/>
          <w:szCs w:val="20"/>
        </w:rPr>
        <w:t xml:space="preserve">Welch </w:t>
      </w:r>
      <w:r w:rsidR="009B5549" w:rsidRPr="00216ECC">
        <w:rPr>
          <w:rFonts w:ascii="Verdana" w:hAnsi="Verdana"/>
          <w:b/>
          <w:bCs/>
          <w:color w:val="C00000"/>
          <w:sz w:val="20"/>
          <w:szCs w:val="20"/>
        </w:rPr>
        <w:t>College of Business</w:t>
      </w:r>
      <w:r w:rsidRPr="00216ECC">
        <w:rPr>
          <w:rFonts w:ascii="Verdana" w:hAnsi="Verdana"/>
          <w:b/>
          <w:bCs/>
          <w:color w:val="C00000"/>
          <w:sz w:val="20"/>
          <w:szCs w:val="20"/>
        </w:rPr>
        <w:t xml:space="preserve"> &amp; Technology</w:t>
      </w:r>
    </w:p>
    <w:p w14:paraId="21D81ABB" w14:textId="77777777" w:rsidR="0081736C" w:rsidRDefault="0081736C">
      <w:pPr>
        <w:pStyle w:val="Noparagraphstyle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New or Changed </w:t>
      </w:r>
      <w:r w:rsidR="00696E23">
        <w:rPr>
          <w:rFonts w:ascii="Verdana" w:hAnsi="Verdana"/>
          <w:b/>
          <w:bCs/>
          <w:sz w:val="20"/>
          <w:szCs w:val="20"/>
        </w:rPr>
        <w:t>Program</w:t>
      </w:r>
      <w:r>
        <w:rPr>
          <w:rFonts w:ascii="Verdana" w:hAnsi="Verdana"/>
          <w:b/>
          <w:bCs/>
          <w:sz w:val="20"/>
          <w:szCs w:val="20"/>
        </w:rPr>
        <w:t xml:space="preserve"> Proposal Form</w:t>
      </w:r>
      <w:r w:rsidR="0018190A">
        <w:rPr>
          <w:rFonts w:ascii="Verdana" w:hAnsi="Verdana"/>
          <w:b/>
          <w:bCs/>
          <w:sz w:val="20"/>
          <w:szCs w:val="20"/>
        </w:rPr>
        <w:t xml:space="preserve"> </w:t>
      </w:r>
    </w:p>
    <w:p w14:paraId="7A86299C" w14:textId="77777777" w:rsidR="001F7B18" w:rsidRDefault="001F7B18">
      <w:pPr>
        <w:pStyle w:val="Noparagraphstyle"/>
        <w:rPr>
          <w:rFonts w:ascii="Verdana" w:hAnsi="Verdana"/>
          <w:i/>
          <w:iCs/>
          <w:sz w:val="14"/>
          <w:szCs w:val="18"/>
        </w:rPr>
      </w:pPr>
    </w:p>
    <w:p w14:paraId="07F72FED" w14:textId="77777777" w:rsidR="001F7B18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INSTRUCTIONS:</w:t>
      </w:r>
      <w:r>
        <w:rPr>
          <w:rFonts w:ascii="Verdana" w:hAnsi="Verdana"/>
          <w:sz w:val="18"/>
          <w:szCs w:val="18"/>
        </w:rPr>
        <w:t xml:space="preserve">  </w:t>
      </w:r>
    </w:p>
    <w:p w14:paraId="30F63A17" w14:textId="77777777" w:rsidR="00961325" w:rsidRPr="00961325" w:rsidRDefault="0081736C" w:rsidP="00961325">
      <w:pPr>
        <w:pStyle w:val="Noparagraphstyle"/>
        <w:numPr>
          <w:ilvl w:val="0"/>
          <w:numId w:val="2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  <w:szCs w:val="18"/>
        </w:rPr>
        <w:t xml:space="preserve">Complete this form to delete a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, add a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 or </w:t>
      </w:r>
      <w:r w:rsidR="005D639B">
        <w:rPr>
          <w:rFonts w:ascii="Verdana" w:hAnsi="Verdana"/>
          <w:sz w:val="16"/>
          <w:szCs w:val="18"/>
        </w:rPr>
        <w:t xml:space="preserve">make any </w:t>
      </w:r>
      <w:r>
        <w:rPr>
          <w:rFonts w:ascii="Verdana" w:hAnsi="Verdana"/>
          <w:sz w:val="16"/>
          <w:szCs w:val="18"/>
        </w:rPr>
        <w:t>change</w:t>
      </w:r>
      <w:r w:rsidR="005D639B">
        <w:rPr>
          <w:rFonts w:ascii="Verdana" w:hAnsi="Verdana"/>
          <w:sz w:val="16"/>
          <w:szCs w:val="18"/>
        </w:rPr>
        <w:t>s</w:t>
      </w:r>
      <w:r>
        <w:rPr>
          <w:rFonts w:ascii="Verdana" w:hAnsi="Verdana"/>
          <w:sz w:val="16"/>
          <w:szCs w:val="18"/>
        </w:rPr>
        <w:t xml:space="preserve"> </w:t>
      </w:r>
      <w:r w:rsidR="005D639B">
        <w:rPr>
          <w:rFonts w:ascii="Verdana" w:hAnsi="Verdana"/>
          <w:sz w:val="16"/>
          <w:szCs w:val="18"/>
        </w:rPr>
        <w:t xml:space="preserve">to </w:t>
      </w:r>
      <w:r>
        <w:rPr>
          <w:rFonts w:ascii="Verdana" w:hAnsi="Verdana"/>
          <w:sz w:val="16"/>
          <w:szCs w:val="18"/>
        </w:rPr>
        <w:t xml:space="preserve">an existing </w:t>
      </w:r>
      <w:r w:rsidR="00961325">
        <w:rPr>
          <w:rFonts w:ascii="Verdana" w:hAnsi="Verdana"/>
          <w:sz w:val="16"/>
          <w:szCs w:val="18"/>
        </w:rPr>
        <w:t>program</w:t>
      </w:r>
      <w:r w:rsidRPr="00961325">
        <w:rPr>
          <w:rFonts w:ascii="Verdana" w:hAnsi="Verdana"/>
          <w:sz w:val="16"/>
          <w:szCs w:val="18"/>
        </w:rPr>
        <w:t>.</w:t>
      </w:r>
    </w:p>
    <w:p w14:paraId="711F5786" w14:textId="77777777" w:rsidR="001F7B18" w:rsidRPr="00961325" w:rsidRDefault="00961325" w:rsidP="00961325">
      <w:pPr>
        <w:pStyle w:val="Noparagraphstyle"/>
        <w:numPr>
          <w:ilvl w:val="0"/>
          <w:numId w:val="2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  <w:szCs w:val="18"/>
        </w:rPr>
        <w:t xml:space="preserve">A program may consist of a major, a minor, </w:t>
      </w:r>
      <w:r w:rsidRPr="00F60882">
        <w:rPr>
          <w:rFonts w:ascii="Verdana" w:hAnsi="Verdana"/>
          <w:sz w:val="16"/>
          <w:szCs w:val="18"/>
        </w:rPr>
        <w:t xml:space="preserve">a graduate </w:t>
      </w:r>
      <w:r w:rsidR="00E32507" w:rsidRPr="00F60882">
        <w:rPr>
          <w:rFonts w:ascii="Verdana" w:hAnsi="Verdana"/>
          <w:sz w:val="16"/>
          <w:szCs w:val="18"/>
        </w:rPr>
        <w:t>concentration</w:t>
      </w:r>
      <w:r>
        <w:rPr>
          <w:rFonts w:ascii="Verdana" w:hAnsi="Verdana"/>
          <w:sz w:val="16"/>
          <w:szCs w:val="18"/>
        </w:rPr>
        <w:t>, or a certificate/certification</w:t>
      </w:r>
      <w:r w:rsidR="0081736C" w:rsidRPr="00961325">
        <w:rPr>
          <w:rFonts w:ascii="Verdana" w:hAnsi="Verdana"/>
          <w:sz w:val="16"/>
          <w:szCs w:val="18"/>
        </w:rPr>
        <w:t xml:space="preserve">  </w:t>
      </w:r>
    </w:p>
    <w:p w14:paraId="5A6DA158" w14:textId="77777777" w:rsidR="00B96F2E" w:rsidRPr="00C42DD7" w:rsidRDefault="0081736C" w:rsidP="00B96F2E">
      <w:pPr>
        <w:pStyle w:val="Noparagraphstyle"/>
        <w:numPr>
          <w:ilvl w:val="0"/>
          <w:numId w:val="2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</w:rPr>
        <w:t>This form and all attachments nee</w:t>
      </w:r>
      <w:r w:rsidR="00C42DD7">
        <w:rPr>
          <w:rFonts w:ascii="Verdana" w:hAnsi="Verdana"/>
          <w:sz w:val="16"/>
        </w:rPr>
        <w:t xml:space="preserve">d the review and approval of the </w:t>
      </w:r>
      <w:r w:rsidR="008E14A2">
        <w:rPr>
          <w:rFonts w:ascii="Verdana" w:hAnsi="Verdana"/>
          <w:sz w:val="16"/>
        </w:rPr>
        <w:t xml:space="preserve">proposing </w:t>
      </w:r>
      <w:r w:rsidR="00C42DD7">
        <w:rPr>
          <w:rFonts w:ascii="Verdana" w:hAnsi="Verdana"/>
          <w:sz w:val="16"/>
        </w:rPr>
        <w:t>department</w:t>
      </w:r>
      <w:r w:rsidR="001F7B18">
        <w:rPr>
          <w:rFonts w:ascii="Verdana" w:hAnsi="Verdana"/>
          <w:sz w:val="16"/>
        </w:rPr>
        <w:t xml:space="preserve">. The Department Chair should </w:t>
      </w:r>
      <w:r w:rsidR="00FE4E90" w:rsidRPr="00F60882">
        <w:rPr>
          <w:rFonts w:ascii="Verdana" w:hAnsi="Verdana"/>
          <w:sz w:val="16"/>
        </w:rPr>
        <w:t>then</w:t>
      </w:r>
      <w:r w:rsidR="00FE4E90">
        <w:rPr>
          <w:rFonts w:ascii="Verdana" w:hAnsi="Verdana"/>
          <w:sz w:val="16"/>
        </w:rPr>
        <w:t xml:space="preserve"> </w:t>
      </w:r>
      <w:r w:rsidR="001F7B18">
        <w:rPr>
          <w:rFonts w:ascii="Verdana" w:hAnsi="Verdana"/>
          <w:sz w:val="16"/>
        </w:rPr>
        <w:t>submit it for review to the Academic Affairs Committee</w:t>
      </w:r>
      <w:r w:rsidR="00BA2860">
        <w:rPr>
          <w:rFonts w:ascii="Verdana" w:hAnsi="Verdana"/>
          <w:sz w:val="16"/>
        </w:rPr>
        <w:t xml:space="preserve">. </w:t>
      </w:r>
      <w:r w:rsidR="00FE4E90" w:rsidRPr="00F60882">
        <w:rPr>
          <w:rFonts w:ascii="Verdana" w:hAnsi="Verdana"/>
          <w:sz w:val="16"/>
        </w:rPr>
        <w:t>Upon approval by the Committee,</w:t>
      </w:r>
      <w:r w:rsidR="00FE4E90">
        <w:rPr>
          <w:rFonts w:ascii="Verdana" w:hAnsi="Verdana"/>
          <w:color w:val="C00000"/>
          <w:sz w:val="16"/>
        </w:rPr>
        <w:t xml:space="preserve"> </w:t>
      </w:r>
      <w:r w:rsidR="00FE4E90" w:rsidRPr="005C67EA">
        <w:rPr>
          <w:rFonts w:ascii="Verdana" w:hAnsi="Verdana"/>
          <w:sz w:val="16"/>
        </w:rPr>
        <w:t>the</w:t>
      </w:r>
      <w:r w:rsidR="00E32507">
        <w:rPr>
          <w:rFonts w:ascii="Verdana" w:hAnsi="Verdana"/>
          <w:sz w:val="16"/>
        </w:rPr>
        <w:t xml:space="preserve"> </w:t>
      </w:r>
      <w:r w:rsidR="00BA2860">
        <w:rPr>
          <w:rFonts w:ascii="Verdana" w:hAnsi="Verdana"/>
          <w:sz w:val="16"/>
        </w:rPr>
        <w:t>D</w:t>
      </w:r>
      <w:r w:rsidR="00B96F2E">
        <w:rPr>
          <w:rFonts w:ascii="Verdana" w:hAnsi="Verdana"/>
          <w:sz w:val="16"/>
        </w:rPr>
        <w:t>epartment Chair should keep a copy and ensure appropriate implementation of the change takes place.</w:t>
      </w:r>
      <w:r w:rsidR="00975457">
        <w:rPr>
          <w:rFonts w:ascii="Verdana" w:hAnsi="Verdana"/>
          <w:sz w:val="16"/>
        </w:rPr>
        <w:t xml:space="preserve"> </w:t>
      </w:r>
      <w:r w:rsidR="008E14A2">
        <w:rPr>
          <w:rFonts w:ascii="Verdana" w:hAnsi="Verdana"/>
          <w:sz w:val="16"/>
        </w:rPr>
        <w:t xml:space="preserve">The Committee Chair will forward the approved forms to the Dean’s Office. </w:t>
      </w:r>
      <w:r w:rsidR="00975457">
        <w:rPr>
          <w:rFonts w:ascii="Verdana" w:hAnsi="Verdana"/>
          <w:sz w:val="16"/>
        </w:rPr>
        <w:t>For all changes</w:t>
      </w:r>
      <w:r w:rsidR="008E14A2">
        <w:rPr>
          <w:rFonts w:ascii="Verdana" w:hAnsi="Verdana"/>
          <w:sz w:val="16"/>
        </w:rPr>
        <w:t>,</w:t>
      </w:r>
      <w:r w:rsidR="004774E6">
        <w:rPr>
          <w:rFonts w:ascii="Verdana" w:hAnsi="Verdana"/>
          <w:sz w:val="16"/>
        </w:rPr>
        <w:t xml:space="preserve"> approval </w:t>
      </w:r>
      <w:r w:rsidR="00A34A7D">
        <w:rPr>
          <w:rFonts w:ascii="Verdana" w:hAnsi="Verdana"/>
          <w:sz w:val="16"/>
        </w:rPr>
        <w:t>by</w:t>
      </w:r>
      <w:r w:rsidR="004774E6">
        <w:rPr>
          <w:rFonts w:ascii="Verdana" w:hAnsi="Verdana"/>
          <w:sz w:val="16"/>
        </w:rPr>
        <w:t xml:space="preserve"> the Dean is </w:t>
      </w:r>
      <w:r w:rsidR="00975457">
        <w:rPr>
          <w:rFonts w:ascii="Verdana" w:hAnsi="Verdana"/>
          <w:sz w:val="16"/>
        </w:rPr>
        <w:t xml:space="preserve">ultimately </w:t>
      </w:r>
      <w:r w:rsidR="004774E6">
        <w:rPr>
          <w:rFonts w:ascii="Verdana" w:hAnsi="Verdana"/>
          <w:sz w:val="16"/>
        </w:rPr>
        <w:t>required.</w:t>
      </w:r>
    </w:p>
    <w:p w14:paraId="3AD39BF0" w14:textId="77777777" w:rsidR="0081736C" w:rsidRDefault="0081736C" w:rsidP="008E250B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</w:p>
    <w:p w14:paraId="0858432A" w14:textId="77777777" w:rsidR="003B572B" w:rsidRDefault="003B572B" w:rsidP="003B572B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1: IDENTIFY THE DEPARTMENT AND PROGRAM</w:t>
      </w:r>
    </w:p>
    <w:p w14:paraId="128298B9" w14:textId="2048F462" w:rsidR="003B572B" w:rsidRDefault="003B572B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Department:</w:t>
      </w:r>
      <w:r w:rsidR="00A10A16">
        <w:rPr>
          <w:rFonts w:ascii="Verdana" w:hAnsi="Verdana"/>
          <w:sz w:val="18"/>
          <w:szCs w:val="18"/>
        </w:rPr>
        <w:tab/>
      </w:r>
      <w:r w:rsidR="00A10A16">
        <w:rPr>
          <w:rFonts w:ascii="Verdana" w:hAnsi="Verdana"/>
          <w:sz w:val="18"/>
          <w:szCs w:val="18"/>
        </w:rPr>
        <w:tab/>
      </w:r>
      <w:r w:rsidR="00DA630D">
        <w:rPr>
          <w:rFonts w:ascii="Verdana" w:hAnsi="Verdana"/>
          <w:sz w:val="18"/>
          <w:szCs w:val="18"/>
        </w:rPr>
        <w:tab/>
      </w:r>
      <w:r w:rsidR="00DA630D">
        <w:rPr>
          <w:rFonts w:ascii="Verdana" w:hAnsi="Verdana"/>
          <w:sz w:val="18"/>
          <w:szCs w:val="18"/>
        </w:rPr>
        <w:tab/>
      </w:r>
      <w:r w:rsidR="00DA630D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 xml:space="preserve">Date: </w:t>
      </w:r>
    </w:p>
    <w:p w14:paraId="514CB65A" w14:textId="55562946" w:rsidR="003B572B" w:rsidRDefault="003B572B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Name of submitter:</w:t>
      </w:r>
      <w:r w:rsidR="00A10A16">
        <w:rPr>
          <w:rFonts w:ascii="Verdana" w:hAnsi="Verdana"/>
          <w:sz w:val="18"/>
          <w:szCs w:val="18"/>
        </w:rPr>
        <w:tab/>
      </w:r>
      <w:r w:rsidR="00A10A16">
        <w:rPr>
          <w:rFonts w:ascii="Verdana" w:hAnsi="Verdana"/>
          <w:sz w:val="18"/>
          <w:szCs w:val="18"/>
        </w:rPr>
        <w:tab/>
      </w:r>
      <w:r w:rsidR="00A10A16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Email address: </w:t>
      </w:r>
      <w:r w:rsidR="00A10A16">
        <w:rPr>
          <w:rFonts w:ascii="Verdana" w:hAnsi="Verdana"/>
          <w:sz w:val="18"/>
          <w:szCs w:val="18"/>
        </w:rPr>
        <w:tab/>
      </w:r>
    </w:p>
    <w:p w14:paraId="1162AF40" w14:textId="29EFD19C" w:rsidR="003B572B" w:rsidRPr="003B572B" w:rsidRDefault="00991FA4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Existing program type: </w:t>
      </w:r>
      <w:r w:rsidR="00A10A16">
        <w:rPr>
          <w:rFonts w:ascii="Verdana" w:hAnsi="Verdana"/>
          <w:sz w:val="18"/>
          <w:szCs w:val="18"/>
        </w:rPr>
        <w:tab/>
      </w:r>
      <w:r w:rsidR="00A10A16">
        <w:rPr>
          <w:rFonts w:ascii="Verdana" w:hAnsi="Verdana"/>
          <w:sz w:val="18"/>
          <w:szCs w:val="18"/>
        </w:rPr>
        <w:tab/>
      </w:r>
      <w:r w:rsidR="00DA630D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Name of existing program: </w:t>
      </w:r>
      <w:r w:rsidR="00A10A16">
        <w:rPr>
          <w:rFonts w:ascii="Verdana" w:hAnsi="Verdana"/>
          <w:sz w:val="18"/>
          <w:szCs w:val="18"/>
        </w:rPr>
        <w:tab/>
      </w:r>
    </w:p>
    <w:p w14:paraId="1B94B660" w14:textId="3EA37F1C" w:rsidR="003B572B" w:rsidRPr="003B572B" w:rsidRDefault="007D73FD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Effective date of change: </w:t>
      </w:r>
      <w:r w:rsidR="00A10A16">
        <w:rPr>
          <w:rFonts w:ascii="Verdana" w:hAnsi="Verdana"/>
          <w:sz w:val="18"/>
          <w:szCs w:val="18"/>
        </w:rPr>
        <w:tab/>
      </w:r>
    </w:p>
    <w:p w14:paraId="382A91C7" w14:textId="77777777" w:rsidR="003B572B" w:rsidRPr="003B572B" w:rsidRDefault="003B572B">
      <w:pPr>
        <w:pStyle w:val="Noparagraphstyle"/>
        <w:rPr>
          <w:rFonts w:ascii="Verdana" w:hAnsi="Verdana"/>
          <w:sz w:val="18"/>
          <w:szCs w:val="18"/>
        </w:rPr>
      </w:pPr>
    </w:p>
    <w:p w14:paraId="773AD683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2: IDENTIFY THE ACTION REQUESTED</w:t>
      </w:r>
      <w:r w:rsidR="00445A1D">
        <w:rPr>
          <w:rFonts w:ascii="Verdana" w:hAnsi="Verdana"/>
          <w:sz w:val="18"/>
          <w:szCs w:val="18"/>
        </w:rPr>
        <w:t xml:space="preserve"> (Choose all boxes that apply)</w:t>
      </w:r>
    </w:p>
    <w:tbl>
      <w:tblPr>
        <w:tblW w:w="10620" w:type="dxa"/>
        <w:tblInd w:w="108" w:type="dxa"/>
        <w:tblLook w:val="0000" w:firstRow="0" w:lastRow="0" w:firstColumn="0" w:lastColumn="0" w:noHBand="0" w:noVBand="0"/>
      </w:tblPr>
      <w:tblGrid>
        <w:gridCol w:w="360"/>
        <w:gridCol w:w="8799"/>
        <w:gridCol w:w="236"/>
        <w:gridCol w:w="1225"/>
      </w:tblGrid>
      <w:tr w:rsidR="0081736C" w14:paraId="7DA39726" w14:textId="77777777" w:rsidTr="00BA286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492A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60" w:type="dxa"/>
            <w:gridSpan w:val="3"/>
            <w:tcBorders>
              <w:left w:val="single" w:sz="4" w:space="0" w:color="auto"/>
            </w:tcBorders>
            <w:vAlign w:val="center"/>
          </w:tcPr>
          <w:p w14:paraId="01B7A78E" w14:textId="77777777" w:rsidR="0081736C" w:rsidRDefault="0081736C" w:rsidP="00961325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Delete this </w:t>
            </w:r>
            <w:r w:rsidR="00961325">
              <w:rPr>
                <w:rFonts w:ascii="Verdana" w:hAnsi="Verdana"/>
                <w:sz w:val="16"/>
                <w:szCs w:val="18"/>
              </w:rPr>
              <w:t>program</w:t>
            </w:r>
            <w:r>
              <w:rPr>
                <w:rFonts w:ascii="Verdana" w:hAnsi="Verdana"/>
                <w:sz w:val="16"/>
                <w:szCs w:val="18"/>
              </w:rPr>
              <w:t>. (</w:t>
            </w:r>
            <w:r w:rsidR="00796DB2">
              <w:rPr>
                <w:rFonts w:ascii="Verdana" w:hAnsi="Verdana"/>
                <w:sz w:val="16"/>
                <w:szCs w:val="18"/>
              </w:rPr>
              <w:t>C</w:t>
            </w:r>
            <w:r>
              <w:rPr>
                <w:rFonts w:ascii="Verdana" w:hAnsi="Verdana"/>
                <w:sz w:val="16"/>
                <w:szCs w:val="18"/>
              </w:rPr>
              <w:t>ontinue with step</w:t>
            </w:r>
            <w:r w:rsidR="00796DB2">
              <w:rPr>
                <w:rFonts w:ascii="Verdana" w:hAnsi="Verdana"/>
                <w:sz w:val="16"/>
                <w:szCs w:val="18"/>
              </w:rPr>
              <w:t>s</w:t>
            </w:r>
            <w:r>
              <w:rPr>
                <w:rFonts w:ascii="Verdana" w:hAnsi="Verdana"/>
                <w:sz w:val="16"/>
                <w:szCs w:val="18"/>
              </w:rPr>
              <w:t xml:space="preserve"> </w:t>
            </w:r>
            <w:r w:rsidR="00961325">
              <w:rPr>
                <w:rFonts w:ascii="Verdana" w:hAnsi="Verdana"/>
                <w:sz w:val="16"/>
                <w:szCs w:val="18"/>
              </w:rPr>
              <w:t>4-6</w:t>
            </w:r>
            <w:r>
              <w:rPr>
                <w:rFonts w:ascii="Verdana" w:hAnsi="Verdana"/>
                <w:sz w:val="16"/>
                <w:szCs w:val="18"/>
              </w:rPr>
              <w:t>)</w:t>
            </w:r>
          </w:p>
        </w:tc>
      </w:tr>
      <w:tr w:rsidR="0081736C" w14:paraId="366C19DC" w14:textId="77777777" w:rsidTr="00BA286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7F3A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60" w:type="dxa"/>
            <w:gridSpan w:val="3"/>
            <w:tcBorders>
              <w:left w:val="single" w:sz="4" w:space="0" w:color="auto"/>
            </w:tcBorders>
            <w:vAlign w:val="center"/>
          </w:tcPr>
          <w:p w14:paraId="4A1F8632" w14:textId="77777777" w:rsidR="0081736C" w:rsidRDefault="0081736C" w:rsidP="00961325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Create an entirely new </w:t>
            </w:r>
            <w:r w:rsidR="00961325">
              <w:rPr>
                <w:rFonts w:ascii="Verdana" w:hAnsi="Verdana"/>
                <w:sz w:val="16"/>
                <w:szCs w:val="18"/>
              </w:rPr>
              <w:t>program</w:t>
            </w:r>
            <w:r>
              <w:rPr>
                <w:rFonts w:ascii="Verdana" w:hAnsi="Verdana"/>
                <w:sz w:val="16"/>
                <w:szCs w:val="18"/>
              </w:rPr>
              <w:t>. (At</w:t>
            </w:r>
            <w:r w:rsidR="00095039">
              <w:rPr>
                <w:rFonts w:ascii="Verdana" w:hAnsi="Verdana"/>
                <w:sz w:val="16"/>
                <w:szCs w:val="18"/>
              </w:rPr>
              <w:t>tach supplemental material</w:t>
            </w:r>
            <w:r w:rsidR="00796DB2">
              <w:rPr>
                <w:rFonts w:ascii="Verdana" w:hAnsi="Verdana"/>
                <w:sz w:val="16"/>
                <w:szCs w:val="18"/>
              </w:rPr>
              <w:t xml:space="preserve"> and complete s</w:t>
            </w:r>
            <w:r w:rsidR="00FA5AE4">
              <w:rPr>
                <w:rFonts w:ascii="Verdana" w:hAnsi="Verdana"/>
                <w:sz w:val="16"/>
                <w:szCs w:val="18"/>
              </w:rPr>
              <w:t>teps 3</w:t>
            </w:r>
            <w:r w:rsidR="00961325">
              <w:rPr>
                <w:rFonts w:ascii="Verdana" w:hAnsi="Verdana"/>
                <w:sz w:val="16"/>
                <w:szCs w:val="18"/>
              </w:rPr>
              <w:t>-6</w:t>
            </w:r>
            <w:r w:rsidR="00796DB2">
              <w:rPr>
                <w:rFonts w:ascii="Verdana" w:hAnsi="Verdana"/>
                <w:sz w:val="16"/>
                <w:szCs w:val="18"/>
              </w:rPr>
              <w:t>)</w:t>
            </w:r>
            <w:r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</w:tr>
      <w:tr w:rsidR="0081736C" w14:paraId="33CC2781" w14:textId="77777777" w:rsidTr="00BA2860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E3C3" w14:textId="21503981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60" w:type="dxa"/>
            <w:gridSpan w:val="3"/>
            <w:tcBorders>
              <w:left w:val="single" w:sz="4" w:space="0" w:color="auto"/>
            </w:tcBorders>
            <w:vAlign w:val="center"/>
          </w:tcPr>
          <w:p w14:paraId="77B69DAF" w14:textId="77777777" w:rsidR="0081736C" w:rsidRDefault="0081736C" w:rsidP="00961325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Change an existing </w:t>
            </w:r>
            <w:r w:rsidR="00961325">
              <w:rPr>
                <w:rFonts w:ascii="Verdana" w:hAnsi="Verdana"/>
                <w:sz w:val="16"/>
                <w:szCs w:val="18"/>
              </w:rPr>
              <w:t>program</w:t>
            </w:r>
            <w:r w:rsidR="00445A1D">
              <w:rPr>
                <w:rFonts w:ascii="Verdana" w:hAnsi="Verdana"/>
                <w:sz w:val="16"/>
                <w:szCs w:val="18"/>
              </w:rPr>
              <w:t>.</w:t>
            </w:r>
            <w:r w:rsidR="0021363C">
              <w:rPr>
                <w:rFonts w:ascii="Verdana" w:hAnsi="Verdana"/>
                <w:sz w:val="16"/>
                <w:szCs w:val="18"/>
              </w:rPr>
              <w:t xml:space="preserve"> (Attach supplemental m</w:t>
            </w:r>
            <w:r w:rsidR="00095039">
              <w:rPr>
                <w:rFonts w:ascii="Verdana" w:hAnsi="Verdana"/>
                <w:sz w:val="16"/>
                <w:szCs w:val="18"/>
              </w:rPr>
              <w:t>aterial</w:t>
            </w:r>
            <w:r w:rsidR="00752117">
              <w:rPr>
                <w:rFonts w:ascii="Verdana" w:hAnsi="Verdana"/>
                <w:sz w:val="16"/>
                <w:szCs w:val="18"/>
              </w:rPr>
              <w:t xml:space="preserve"> and complete steps 3-</w:t>
            </w:r>
            <w:r w:rsidR="00961325">
              <w:rPr>
                <w:rFonts w:ascii="Verdana" w:hAnsi="Verdana"/>
                <w:sz w:val="16"/>
                <w:szCs w:val="18"/>
              </w:rPr>
              <w:t>6</w:t>
            </w:r>
            <w:r w:rsidR="0021363C">
              <w:rPr>
                <w:rFonts w:ascii="Verdana" w:hAnsi="Verdana"/>
                <w:sz w:val="16"/>
                <w:szCs w:val="18"/>
              </w:rPr>
              <w:t>)</w:t>
            </w:r>
            <w:r w:rsidR="004C64A8">
              <w:rPr>
                <w:rFonts w:ascii="Verdana" w:hAnsi="Verdana"/>
                <w:sz w:val="16"/>
                <w:szCs w:val="18"/>
              </w:rPr>
              <w:t xml:space="preserve">  </w:t>
            </w:r>
          </w:p>
        </w:tc>
      </w:tr>
      <w:tr w:rsidR="0081736C" w14:paraId="37DF35CA" w14:textId="77777777" w:rsidTr="00BA2860">
        <w:trPr>
          <w:cantSplit/>
          <w:trHeight w:val="70"/>
        </w:trPr>
        <w:tc>
          <w:tcPr>
            <w:tcW w:w="10620" w:type="dxa"/>
            <w:gridSpan w:val="4"/>
          </w:tcPr>
          <w:p w14:paraId="3A144D1D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</w:p>
        </w:tc>
      </w:tr>
      <w:tr w:rsidR="0081736C" w14:paraId="13EEFA0E" w14:textId="77777777" w:rsidTr="00BA2860">
        <w:trPr>
          <w:cantSplit/>
        </w:trPr>
        <w:tc>
          <w:tcPr>
            <w:tcW w:w="10620" w:type="dxa"/>
            <w:gridSpan w:val="4"/>
          </w:tcPr>
          <w:p w14:paraId="091F6193" w14:textId="77777777" w:rsidR="0081736C" w:rsidRDefault="0081736C" w:rsidP="003769C0">
            <w:pPr>
              <w:pStyle w:val="Noparagraphstyle"/>
              <w:ind w:hanging="111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SUPPLEMENTAL MATERIALS</w:t>
            </w:r>
          </w:p>
        </w:tc>
      </w:tr>
      <w:tr w:rsidR="0081736C" w14:paraId="51009A17" w14:textId="77777777" w:rsidTr="00BA2860">
        <w:trPr>
          <w:cantSplit/>
          <w:trHeight w:val="260"/>
        </w:trPr>
        <w:tc>
          <w:tcPr>
            <w:tcW w:w="9159" w:type="dxa"/>
            <w:gridSpan w:val="2"/>
            <w:vMerge w:val="restart"/>
            <w:tcBorders>
              <w:right w:val="single" w:sz="4" w:space="0" w:color="auto"/>
            </w:tcBorders>
          </w:tcPr>
          <w:p w14:paraId="51FBA0A9" w14:textId="77777777" w:rsidR="0081736C" w:rsidRDefault="00961325" w:rsidP="00961325">
            <w:pPr>
              <w:pStyle w:val="Noparagraphstyle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6"/>
                <w:szCs w:val="18"/>
              </w:rPr>
              <w:t>Program Description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--For all new </w:t>
            </w:r>
            <w:r>
              <w:rPr>
                <w:rFonts w:ascii="Verdana" w:hAnsi="Verdana"/>
                <w:sz w:val="16"/>
                <w:szCs w:val="18"/>
              </w:rPr>
              <w:t>programs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 and any existing </w:t>
            </w:r>
            <w:r>
              <w:rPr>
                <w:rFonts w:ascii="Verdana" w:hAnsi="Verdana"/>
                <w:sz w:val="16"/>
                <w:szCs w:val="18"/>
              </w:rPr>
              <w:t>programs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 with changes, attach a </w:t>
            </w:r>
            <w:r w:rsidR="00AC3B2C">
              <w:rPr>
                <w:rFonts w:ascii="Verdana" w:hAnsi="Verdana"/>
                <w:sz w:val="16"/>
                <w:szCs w:val="18"/>
              </w:rPr>
              <w:t>copy of the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 </w:t>
            </w:r>
            <w:r w:rsidR="0068113B">
              <w:rPr>
                <w:rFonts w:ascii="Verdana" w:hAnsi="Verdana"/>
                <w:sz w:val="16"/>
                <w:szCs w:val="18"/>
              </w:rPr>
              <w:t xml:space="preserve">old </w:t>
            </w:r>
            <w:r>
              <w:rPr>
                <w:rFonts w:ascii="Verdana" w:hAnsi="Verdana"/>
                <w:sz w:val="16"/>
                <w:szCs w:val="18"/>
              </w:rPr>
              <w:t>program description</w:t>
            </w:r>
            <w:r w:rsidR="00AC3B2C">
              <w:rPr>
                <w:rFonts w:ascii="Verdana" w:hAnsi="Verdana"/>
                <w:sz w:val="16"/>
                <w:szCs w:val="18"/>
              </w:rPr>
              <w:t xml:space="preserve"> and a copy of the </w:t>
            </w:r>
            <w:r w:rsidR="0068113B">
              <w:rPr>
                <w:rFonts w:ascii="Verdana" w:hAnsi="Verdana"/>
                <w:sz w:val="16"/>
                <w:szCs w:val="18"/>
              </w:rPr>
              <w:t>new one</w:t>
            </w:r>
            <w:r w:rsidR="008E250B">
              <w:rPr>
                <w:rFonts w:ascii="Verdana" w:hAnsi="Verdana"/>
                <w:sz w:val="16"/>
                <w:szCs w:val="18"/>
              </w:rPr>
              <w:t xml:space="preserve">.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485D" w14:textId="1DBAC5A9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225" w:type="dxa"/>
            <w:tcBorders>
              <w:left w:val="single" w:sz="4" w:space="0" w:color="auto"/>
            </w:tcBorders>
            <w:vAlign w:val="center"/>
          </w:tcPr>
          <w:p w14:paraId="2597F0E0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4"/>
                <w:szCs w:val="18"/>
              </w:rPr>
            </w:pPr>
            <w:r>
              <w:rPr>
                <w:rFonts w:ascii="Verdana" w:hAnsi="Verdana"/>
                <w:i/>
                <w:iCs/>
                <w:sz w:val="14"/>
                <w:szCs w:val="18"/>
              </w:rPr>
              <w:t>Applicable</w:t>
            </w:r>
          </w:p>
        </w:tc>
      </w:tr>
      <w:tr w:rsidR="0081736C" w14:paraId="47398911" w14:textId="77777777" w:rsidTr="00BA2860">
        <w:trPr>
          <w:cantSplit/>
          <w:trHeight w:val="215"/>
        </w:trPr>
        <w:tc>
          <w:tcPr>
            <w:tcW w:w="9159" w:type="dxa"/>
            <w:gridSpan w:val="2"/>
            <w:vMerge/>
            <w:tcBorders>
              <w:right w:val="single" w:sz="4" w:space="0" w:color="auto"/>
            </w:tcBorders>
          </w:tcPr>
          <w:p w14:paraId="1F244098" w14:textId="77777777" w:rsidR="0081736C" w:rsidRDefault="0081736C">
            <w:pPr>
              <w:pStyle w:val="Noparagraphstyle"/>
              <w:numPr>
                <w:ilvl w:val="0"/>
                <w:numId w:val="20"/>
              </w:numPr>
              <w:rPr>
                <w:rFonts w:ascii="Verdana" w:hAnsi="Verdana"/>
                <w:b/>
                <w:bCs/>
                <w:sz w:val="16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D1B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225" w:type="dxa"/>
            <w:tcBorders>
              <w:left w:val="single" w:sz="4" w:space="0" w:color="auto"/>
            </w:tcBorders>
            <w:vAlign w:val="center"/>
          </w:tcPr>
          <w:p w14:paraId="354F88A2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4"/>
                <w:szCs w:val="18"/>
              </w:rPr>
            </w:pPr>
            <w:r>
              <w:rPr>
                <w:rFonts w:ascii="Verdana" w:hAnsi="Verdana"/>
                <w:i/>
                <w:iCs/>
                <w:sz w:val="14"/>
                <w:szCs w:val="18"/>
              </w:rPr>
              <w:t>Not applicable</w:t>
            </w:r>
          </w:p>
        </w:tc>
      </w:tr>
    </w:tbl>
    <w:p w14:paraId="054C1F54" w14:textId="31E7936D" w:rsidR="0081736C" w:rsidRDefault="00393221">
      <w:pPr>
        <w:pStyle w:val="Noparagraphstyle"/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ab/>
      </w:r>
      <w:r w:rsidR="00B356E4">
        <w:rPr>
          <w:rFonts w:ascii="Verdana" w:hAnsi="Verdana"/>
          <w:sz w:val="16"/>
          <w:szCs w:val="18"/>
        </w:rPr>
        <w:t>Please see the current and new suggested program descriptions pasted below.</w:t>
      </w:r>
    </w:p>
    <w:p w14:paraId="1F4C0F5C" w14:textId="77777777" w:rsidR="00393221" w:rsidRDefault="00393221">
      <w:pPr>
        <w:pStyle w:val="Noparagraphstyle"/>
        <w:rPr>
          <w:rFonts w:ascii="Verdana" w:hAnsi="Verdana"/>
          <w:sz w:val="16"/>
          <w:szCs w:val="18"/>
        </w:rPr>
      </w:pPr>
    </w:p>
    <w:p w14:paraId="545A9E4D" w14:textId="7777777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STEP 3: DESCRIBE THE </w:t>
      </w:r>
      <w:r w:rsidR="00A0005B" w:rsidRPr="00F60882">
        <w:rPr>
          <w:rFonts w:ascii="Verdana" w:hAnsi="Verdana"/>
          <w:b/>
          <w:bCs/>
          <w:sz w:val="18"/>
          <w:szCs w:val="18"/>
        </w:rPr>
        <w:t>NEW PROGRAM OR</w:t>
      </w:r>
      <w:r w:rsidR="00A0005B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 xml:space="preserve">CHANGES TO THE </w:t>
      </w:r>
      <w:r w:rsidR="00961325">
        <w:rPr>
          <w:rFonts w:ascii="Verdana" w:hAnsi="Verdana"/>
          <w:b/>
          <w:bCs/>
          <w:sz w:val="18"/>
          <w:szCs w:val="18"/>
        </w:rPr>
        <w:t>CURRENT PROGRAM</w:t>
      </w:r>
    </w:p>
    <w:p w14:paraId="3377C012" w14:textId="77777777" w:rsidR="00ED1912" w:rsidRPr="00F60882" w:rsidRDefault="00ED1912" w:rsidP="00ED1912">
      <w:pPr>
        <w:pStyle w:val="Noparagraphstyle"/>
        <w:numPr>
          <w:ilvl w:val="0"/>
          <w:numId w:val="2"/>
        </w:numPr>
        <w:rPr>
          <w:rFonts w:ascii="Verdana" w:hAnsi="Verdana"/>
          <w:sz w:val="18"/>
          <w:szCs w:val="18"/>
          <w:u w:val="thick"/>
        </w:rPr>
      </w:pPr>
      <w:r w:rsidRPr="00F60882">
        <w:rPr>
          <w:rFonts w:ascii="Verdana" w:hAnsi="Verdana"/>
          <w:sz w:val="16"/>
          <w:szCs w:val="16"/>
        </w:rPr>
        <w:t>Detail the new program</w:t>
      </w:r>
      <w:r w:rsidR="00A334C6">
        <w:rPr>
          <w:rFonts w:ascii="Verdana" w:hAnsi="Verdana"/>
          <w:sz w:val="16"/>
          <w:szCs w:val="16"/>
        </w:rPr>
        <w:t>.</w:t>
      </w:r>
    </w:p>
    <w:p w14:paraId="1410530D" w14:textId="77777777" w:rsidR="00ED1912" w:rsidRDefault="00ED1912" w:rsidP="00ED1912">
      <w:pPr>
        <w:pStyle w:val="Noparagraphstyle"/>
        <w:rPr>
          <w:rFonts w:ascii="Verdana" w:hAnsi="Verdana"/>
          <w:sz w:val="18"/>
          <w:szCs w:val="18"/>
          <w:u w:val="thick"/>
        </w:rPr>
      </w:pPr>
    </w:p>
    <w:p w14:paraId="6644A778" w14:textId="77777777" w:rsidR="00DA630D" w:rsidRPr="00ED1912" w:rsidRDefault="00DA630D" w:rsidP="00ED1912">
      <w:pPr>
        <w:pStyle w:val="Noparagraphstyle"/>
        <w:rPr>
          <w:rFonts w:ascii="Verdana" w:hAnsi="Verdana"/>
          <w:sz w:val="18"/>
          <w:szCs w:val="18"/>
          <w:u w:val="thick"/>
        </w:rPr>
      </w:pPr>
    </w:p>
    <w:p w14:paraId="2134859C" w14:textId="7D27DA71" w:rsidR="0081736C" w:rsidRPr="00362D49" w:rsidRDefault="0081736C" w:rsidP="00ED1912">
      <w:pPr>
        <w:pStyle w:val="Noparagraphstyle"/>
        <w:numPr>
          <w:ilvl w:val="0"/>
          <w:numId w:val="2"/>
        </w:numPr>
        <w:rPr>
          <w:rFonts w:ascii="Verdana" w:hAnsi="Verdana"/>
          <w:sz w:val="16"/>
          <w:szCs w:val="16"/>
          <w:u w:val="thick"/>
        </w:rPr>
      </w:pPr>
      <w:r>
        <w:rPr>
          <w:rFonts w:ascii="Verdana" w:hAnsi="Verdana"/>
          <w:sz w:val="16"/>
          <w:szCs w:val="18"/>
        </w:rPr>
        <w:t xml:space="preserve">If this is a change or a replacement of an existing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, place a copy of the catalog description of the existing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 here (can be electronically cut and pasted from most current online course descriptions</w:t>
      </w:r>
      <w:r w:rsidR="00E37B29">
        <w:rPr>
          <w:rFonts w:ascii="Verdana" w:hAnsi="Verdana"/>
          <w:sz w:val="16"/>
          <w:szCs w:val="18"/>
        </w:rPr>
        <w:t>).</w:t>
      </w:r>
      <w:r w:rsidR="00ED1912">
        <w:rPr>
          <w:rFonts w:ascii="Verdana" w:hAnsi="Verdana"/>
          <w:sz w:val="16"/>
          <w:szCs w:val="18"/>
        </w:rPr>
        <w:t xml:space="preserve"> Then d</w:t>
      </w:r>
      <w:r w:rsidR="004C64A8" w:rsidRPr="00ED1912">
        <w:rPr>
          <w:rFonts w:ascii="Verdana" w:hAnsi="Verdana"/>
          <w:sz w:val="16"/>
          <w:szCs w:val="18"/>
        </w:rPr>
        <w:t>etail</w:t>
      </w:r>
      <w:r w:rsidRPr="00ED1912">
        <w:rPr>
          <w:rFonts w:ascii="Verdana" w:hAnsi="Verdana"/>
          <w:sz w:val="16"/>
          <w:szCs w:val="18"/>
        </w:rPr>
        <w:t xml:space="preserve"> </w:t>
      </w:r>
      <w:r w:rsidR="00ED1912">
        <w:rPr>
          <w:rFonts w:ascii="Verdana" w:hAnsi="Verdana"/>
          <w:sz w:val="16"/>
          <w:szCs w:val="18"/>
        </w:rPr>
        <w:t xml:space="preserve">the </w:t>
      </w:r>
      <w:r w:rsidRPr="00ED1912">
        <w:rPr>
          <w:rFonts w:ascii="Verdana" w:hAnsi="Verdana"/>
          <w:sz w:val="16"/>
          <w:szCs w:val="18"/>
        </w:rPr>
        <w:t>chan</w:t>
      </w:r>
      <w:r w:rsidR="004C64A8" w:rsidRPr="00ED1912">
        <w:rPr>
          <w:rFonts w:ascii="Verdana" w:hAnsi="Verdana"/>
          <w:sz w:val="16"/>
          <w:szCs w:val="18"/>
        </w:rPr>
        <w:t>ges here</w:t>
      </w:r>
      <w:r w:rsidRPr="00ED1912">
        <w:rPr>
          <w:rFonts w:ascii="Verdana" w:hAnsi="Verdana"/>
          <w:sz w:val="16"/>
          <w:szCs w:val="18"/>
        </w:rPr>
        <w:t>.</w:t>
      </w:r>
      <w:r w:rsidR="001E75C9">
        <w:rPr>
          <w:rFonts w:ascii="Verdana" w:hAnsi="Verdana"/>
          <w:sz w:val="16"/>
          <w:szCs w:val="18"/>
        </w:rPr>
        <w:t xml:space="preserve"> </w:t>
      </w:r>
    </w:p>
    <w:p w14:paraId="5C0C6FC7" w14:textId="77777777" w:rsidR="00DA630D" w:rsidRPr="00362D49" w:rsidRDefault="00DA630D" w:rsidP="00DA630D">
      <w:pPr>
        <w:pStyle w:val="Noparagraphstyle"/>
        <w:rPr>
          <w:rFonts w:ascii="Verdana" w:hAnsi="Verdana"/>
          <w:sz w:val="16"/>
          <w:szCs w:val="16"/>
        </w:rPr>
      </w:pPr>
    </w:p>
    <w:p w14:paraId="785BCD86" w14:textId="01AE8AD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STEP </w:t>
      </w:r>
      <w:r w:rsidR="00961325">
        <w:rPr>
          <w:rFonts w:ascii="Verdana" w:hAnsi="Verdana"/>
          <w:b/>
          <w:bCs/>
          <w:sz w:val="18"/>
          <w:szCs w:val="18"/>
        </w:rPr>
        <w:t>4</w:t>
      </w:r>
      <w:r>
        <w:rPr>
          <w:rFonts w:ascii="Verdana" w:hAnsi="Verdana"/>
          <w:b/>
          <w:bCs/>
          <w:sz w:val="18"/>
          <w:szCs w:val="18"/>
        </w:rPr>
        <w:t>: EXPLAIN THE REASON(S) FOR THIS REQUEST:</w:t>
      </w:r>
    </w:p>
    <w:p w14:paraId="74E898E5" w14:textId="77777777" w:rsidR="00DC6C4B" w:rsidRDefault="00DC6C4B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1A3E75EA" w14:textId="77777777" w:rsidR="00DC6C4B" w:rsidRDefault="00DC6C4B" w:rsidP="00DC6C4B">
      <w:pPr>
        <w:rPr>
          <w:rFonts w:ascii="Verdana" w:hAnsi="Verdana" w:cs="Calibri"/>
          <w:color w:val="000000"/>
          <w:sz w:val="16"/>
          <w:szCs w:val="16"/>
        </w:rPr>
      </w:pPr>
      <w:r w:rsidRPr="00B70D1A">
        <w:rPr>
          <w:rStyle w:val="apple-converted-space"/>
          <w:rFonts w:ascii="Verdana" w:hAnsi="Verdana" w:cs="Calibri"/>
          <w:color w:val="000000"/>
          <w:sz w:val="16"/>
          <w:szCs w:val="16"/>
        </w:rPr>
        <w:t xml:space="preserve">Is </w:t>
      </w:r>
      <w:r w:rsidRPr="00B70D1A">
        <w:rPr>
          <w:rFonts w:ascii="Verdana" w:hAnsi="Verdana" w:cs="Calibri"/>
          <w:color w:val="000000"/>
          <w:sz w:val="16"/>
          <w:szCs w:val="16"/>
        </w:rPr>
        <w:t xml:space="preserve">the new or changed program due to </w:t>
      </w:r>
      <w:r w:rsidR="00A334C6" w:rsidRPr="00B70D1A">
        <w:rPr>
          <w:rFonts w:ascii="Verdana" w:hAnsi="Verdana" w:cs="Calibri"/>
          <w:color w:val="000000"/>
          <w:sz w:val="16"/>
          <w:szCs w:val="16"/>
        </w:rPr>
        <w:t xml:space="preserve">market trends, </w:t>
      </w:r>
      <w:r w:rsidRPr="00B70D1A">
        <w:rPr>
          <w:rFonts w:ascii="Verdana" w:hAnsi="Verdana" w:cs="Calibri"/>
          <w:color w:val="000000"/>
          <w:sz w:val="16"/>
          <w:szCs w:val="16"/>
        </w:rPr>
        <w:t>certain Closing-The-Loop recommend</w:t>
      </w:r>
      <w:r w:rsidR="00A334C6" w:rsidRPr="00B70D1A">
        <w:rPr>
          <w:rFonts w:ascii="Verdana" w:hAnsi="Verdana" w:cs="Calibri"/>
          <w:color w:val="000000"/>
          <w:sz w:val="16"/>
          <w:szCs w:val="16"/>
        </w:rPr>
        <w:t>ation(s)</w:t>
      </w:r>
      <w:r w:rsidRPr="00B70D1A">
        <w:rPr>
          <w:rFonts w:ascii="Verdana" w:hAnsi="Verdana" w:cs="Calibri"/>
          <w:color w:val="000000"/>
          <w:sz w:val="16"/>
          <w:szCs w:val="16"/>
        </w:rPr>
        <w:t xml:space="preserve"> </w:t>
      </w:r>
      <w:r w:rsidR="00A334C6" w:rsidRPr="00B70D1A">
        <w:rPr>
          <w:rFonts w:ascii="Verdana" w:hAnsi="Verdana" w:cs="Calibri"/>
          <w:color w:val="000000"/>
          <w:sz w:val="16"/>
          <w:szCs w:val="16"/>
        </w:rPr>
        <w:t>from</w:t>
      </w:r>
      <w:r w:rsidRPr="00B70D1A">
        <w:rPr>
          <w:rFonts w:ascii="Verdana" w:hAnsi="Verdana" w:cs="Calibri"/>
          <w:color w:val="000000"/>
          <w:sz w:val="16"/>
          <w:szCs w:val="16"/>
        </w:rPr>
        <w:t xml:space="preserve"> AOL</w:t>
      </w:r>
      <w:r w:rsidR="00A334C6" w:rsidRPr="00B70D1A">
        <w:rPr>
          <w:rFonts w:ascii="Verdana" w:hAnsi="Verdana" w:cs="Calibri"/>
          <w:color w:val="000000"/>
          <w:sz w:val="16"/>
          <w:szCs w:val="16"/>
        </w:rPr>
        <w:t xml:space="preserve"> based on the assessment data,</w:t>
      </w:r>
      <w:r w:rsidRPr="00B70D1A">
        <w:rPr>
          <w:rFonts w:ascii="Verdana" w:hAnsi="Verdana" w:cs="Calibri"/>
          <w:color w:val="000000"/>
          <w:sz w:val="16"/>
          <w:szCs w:val="16"/>
        </w:rPr>
        <w:t xml:space="preserve"> and/or other reasons? </w:t>
      </w:r>
      <w:r w:rsidRPr="00F60882">
        <w:rPr>
          <w:rFonts w:ascii="Verdana" w:hAnsi="Verdana" w:cs="Calibri"/>
          <w:color w:val="000000"/>
          <w:sz w:val="16"/>
          <w:szCs w:val="16"/>
        </w:rPr>
        <w:t xml:space="preserve">please explain. </w:t>
      </w:r>
    </w:p>
    <w:p w14:paraId="0AF89B2A" w14:textId="77777777" w:rsidR="001E75C9" w:rsidRPr="001E75C9" w:rsidRDefault="001E75C9" w:rsidP="001E75C9">
      <w:pPr>
        <w:pStyle w:val="NormalWeb"/>
        <w:rPr>
          <w:rFonts w:ascii="Verdana" w:hAnsi="Verdana"/>
          <w:b/>
          <w:bCs/>
          <w:sz w:val="16"/>
          <w:szCs w:val="16"/>
          <w:u w:val="single"/>
        </w:rPr>
      </w:pPr>
    </w:p>
    <w:p w14:paraId="1C923735" w14:textId="77777777" w:rsidR="0081736C" w:rsidRPr="00F60882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STEP </w:t>
      </w:r>
      <w:r w:rsidR="00961325">
        <w:rPr>
          <w:rFonts w:ascii="Verdana" w:hAnsi="Verdana"/>
          <w:b/>
          <w:bCs/>
          <w:sz w:val="18"/>
          <w:szCs w:val="18"/>
        </w:rPr>
        <w:t>5</w:t>
      </w:r>
      <w:r>
        <w:rPr>
          <w:rFonts w:ascii="Verdana" w:hAnsi="Verdana"/>
          <w:b/>
          <w:bCs/>
          <w:sz w:val="18"/>
          <w:szCs w:val="18"/>
        </w:rPr>
        <w:t xml:space="preserve">: DESCRIBE THE EFFECTS OF THE </w:t>
      </w:r>
      <w:r w:rsidR="00A823C6" w:rsidRPr="00F60882">
        <w:rPr>
          <w:rFonts w:ascii="Verdana" w:hAnsi="Verdana"/>
          <w:b/>
          <w:bCs/>
          <w:sz w:val="18"/>
          <w:szCs w:val="18"/>
        </w:rPr>
        <w:t xml:space="preserve">PROGRAM </w:t>
      </w:r>
      <w:r w:rsidRPr="00F60882">
        <w:rPr>
          <w:rFonts w:ascii="Verdana" w:hAnsi="Verdana"/>
          <w:b/>
          <w:bCs/>
          <w:sz w:val="18"/>
          <w:szCs w:val="18"/>
        </w:rPr>
        <w:t>CHANGE</w:t>
      </w:r>
      <w:r w:rsidR="00A823C6" w:rsidRPr="00F60882">
        <w:rPr>
          <w:rFonts w:ascii="Verdana" w:hAnsi="Verdana"/>
          <w:b/>
          <w:bCs/>
          <w:sz w:val="18"/>
          <w:szCs w:val="18"/>
        </w:rPr>
        <w:t xml:space="preserve"> OR THE NEW PROGRAM</w:t>
      </w:r>
    </w:p>
    <w:p w14:paraId="305C9DDC" w14:textId="77777777" w:rsidR="00A823C6" w:rsidRPr="00F60882" w:rsidRDefault="00A823C6" w:rsidP="00A823C6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F60882">
        <w:rPr>
          <w:rFonts w:ascii="Verdana" w:hAnsi="Verdana"/>
          <w:sz w:val="16"/>
          <w:szCs w:val="18"/>
        </w:rPr>
        <w:t xml:space="preserve">Describe the effects on the </w:t>
      </w:r>
      <w:r w:rsidRPr="00F60882">
        <w:rPr>
          <w:rFonts w:ascii="Verdana" w:hAnsi="Verdana"/>
          <w:sz w:val="16"/>
          <w:szCs w:val="16"/>
        </w:rPr>
        <w:t>relevant general learning goals</w:t>
      </w:r>
      <w:r w:rsidR="00A334C6">
        <w:rPr>
          <w:rFonts w:ascii="Verdana" w:hAnsi="Verdana"/>
          <w:sz w:val="16"/>
          <w:szCs w:val="16"/>
        </w:rPr>
        <w:t>.</w:t>
      </w:r>
    </w:p>
    <w:p w14:paraId="6C20BDD6" w14:textId="77777777" w:rsidR="00D23260" w:rsidRPr="00F60882" w:rsidRDefault="00D23260" w:rsidP="00D23260">
      <w:pPr>
        <w:pStyle w:val="Noparagraphstyle"/>
        <w:rPr>
          <w:rFonts w:ascii="Verdana" w:hAnsi="Verdana"/>
          <w:sz w:val="16"/>
          <w:szCs w:val="16"/>
        </w:rPr>
      </w:pPr>
    </w:p>
    <w:p w14:paraId="3D739D2F" w14:textId="77777777" w:rsidR="00D23260" w:rsidRPr="00F60882" w:rsidRDefault="00D23260" w:rsidP="00D23260">
      <w:pPr>
        <w:pStyle w:val="Noparagraphstyle"/>
        <w:rPr>
          <w:rFonts w:ascii="Verdana" w:hAnsi="Verdana"/>
          <w:sz w:val="16"/>
          <w:szCs w:val="16"/>
        </w:rPr>
      </w:pPr>
    </w:p>
    <w:p w14:paraId="1601631A" w14:textId="77777777" w:rsidR="00A823C6" w:rsidRPr="00F60882" w:rsidRDefault="002B773E" w:rsidP="00A823C6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F60882">
        <w:rPr>
          <w:rFonts w:ascii="Verdana" w:hAnsi="Verdana"/>
          <w:sz w:val="16"/>
          <w:szCs w:val="18"/>
        </w:rPr>
        <w:t>Describe the coverage of the following:</w:t>
      </w:r>
    </w:p>
    <w:p w14:paraId="4E439E62" w14:textId="77777777" w:rsidR="00A823C6" w:rsidRPr="00F60882" w:rsidRDefault="00A823C6" w:rsidP="00BA2860">
      <w:pPr>
        <w:pStyle w:val="Noparagraphstyle"/>
        <w:numPr>
          <w:ilvl w:val="0"/>
          <w:numId w:val="31"/>
        </w:numPr>
        <w:ind w:left="630" w:hanging="270"/>
        <w:rPr>
          <w:rFonts w:ascii="Verdana" w:hAnsi="Verdana"/>
          <w:sz w:val="16"/>
          <w:szCs w:val="16"/>
        </w:rPr>
      </w:pPr>
      <w:r w:rsidRPr="00F60882">
        <w:rPr>
          <w:rFonts w:ascii="Verdana" w:hAnsi="Verdana"/>
          <w:sz w:val="16"/>
          <w:szCs w:val="16"/>
        </w:rPr>
        <w:t>Current or emerging topics</w:t>
      </w:r>
    </w:p>
    <w:p w14:paraId="131FE973" w14:textId="77777777" w:rsidR="00A823C6" w:rsidRPr="00F60882" w:rsidRDefault="00A823C6" w:rsidP="00BA2860">
      <w:pPr>
        <w:pStyle w:val="Noparagraphstyle"/>
        <w:numPr>
          <w:ilvl w:val="0"/>
          <w:numId w:val="31"/>
        </w:numPr>
        <w:ind w:left="630" w:hanging="270"/>
        <w:rPr>
          <w:rFonts w:ascii="Verdana" w:hAnsi="Verdana"/>
          <w:sz w:val="16"/>
          <w:szCs w:val="16"/>
        </w:rPr>
      </w:pPr>
      <w:r w:rsidRPr="00F60882">
        <w:rPr>
          <w:rFonts w:ascii="Verdana" w:hAnsi="Verdana"/>
          <w:sz w:val="16"/>
          <w:szCs w:val="16"/>
        </w:rPr>
        <w:t>Current or emerging technologies</w:t>
      </w:r>
    </w:p>
    <w:p w14:paraId="4A4B9E12" w14:textId="77777777" w:rsidR="00A823C6" w:rsidRPr="00F60882" w:rsidRDefault="00A823C6" w:rsidP="00BA2860">
      <w:pPr>
        <w:pStyle w:val="Noparagraphstyle"/>
        <w:numPr>
          <w:ilvl w:val="0"/>
          <w:numId w:val="31"/>
        </w:numPr>
        <w:ind w:left="630" w:hanging="270"/>
        <w:rPr>
          <w:rFonts w:ascii="Verdana" w:hAnsi="Verdana"/>
          <w:sz w:val="16"/>
          <w:szCs w:val="16"/>
        </w:rPr>
      </w:pPr>
      <w:r w:rsidRPr="00F60882">
        <w:rPr>
          <w:rFonts w:ascii="Verdana" w:hAnsi="Verdana"/>
          <w:sz w:val="16"/>
          <w:szCs w:val="16"/>
        </w:rPr>
        <w:t>Global knowledge, skills or experience</w:t>
      </w:r>
    </w:p>
    <w:p w14:paraId="51FBE258" w14:textId="77777777" w:rsidR="00A823C6" w:rsidRPr="00F60882" w:rsidRDefault="00A823C6" w:rsidP="00BA2860">
      <w:pPr>
        <w:pStyle w:val="Noparagraphstyle"/>
        <w:numPr>
          <w:ilvl w:val="0"/>
          <w:numId w:val="31"/>
        </w:numPr>
        <w:ind w:left="630" w:hanging="270"/>
        <w:rPr>
          <w:rFonts w:ascii="Verdana" w:hAnsi="Verdana"/>
          <w:sz w:val="16"/>
          <w:szCs w:val="16"/>
        </w:rPr>
      </w:pPr>
      <w:r w:rsidRPr="00F60882">
        <w:rPr>
          <w:rFonts w:ascii="Verdana" w:hAnsi="Verdana"/>
          <w:sz w:val="16"/>
          <w:szCs w:val="16"/>
        </w:rPr>
        <w:t>Social impact</w:t>
      </w:r>
    </w:p>
    <w:p w14:paraId="47272096" w14:textId="77777777" w:rsidR="00A823C6" w:rsidRDefault="00A823C6" w:rsidP="00A823C6">
      <w:pPr>
        <w:pStyle w:val="Noparagraphstyle"/>
        <w:ind w:left="360"/>
        <w:rPr>
          <w:rFonts w:ascii="Verdana" w:hAnsi="Verdana"/>
          <w:sz w:val="16"/>
          <w:szCs w:val="18"/>
        </w:rPr>
      </w:pPr>
    </w:p>
    <w:p w14:paraId="58F68479" w14:textId="77777777" w:rsidR="00D23260" w:rsidRDefault="00D23260" w:rsidP="00A823C6">
      <w:pPr>
        <w:pStyle w:val="Noparagraphstyle"/>
        <w:ind w:left="360"/>
        <w:rPr>
          <w:rFonts w:ascii="Verdana" w:hAnsi="Verdana"/>
          <w:sz w:val="16"/>
          <w:szCs w:val="18"/>
        </w:rPr>
      </w:pPr>
    </w:p>
    <w:p w14:paraId="044504A1" w14:textId="77777777" w:rsidR="0081736C" w:rsidRDefault="0081736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 xml:space="preserve">Describe the impact on teaching load and staffing patterns (for new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, information on how the </w:t>
      </w:r>
      <w:r w:rsidR="00961325">
        <w:rPr>
          <w:rFonts w:ascii="Verdana" w:hAnsi="Verdana"/>
          <w:sz w:val="16"/>
          <w:szCs w:val="18"/>
        </w:rPr>
        <w:t>program</w:t>
      </w:r>
      <w:r>
        <w:rPr>
          <w:rFonts w:ascii="Verdana" w:hAnsi="Verdana"/>
          <w:sz w:val="16"/>
          <w:szCs w:val="18"/>
        </w:rPr>
        <w:t xml:space="preserve"> will be staffed MUST be provided):</w:t>
      </w:r>
    </w:p>
    <w:p w14:paraId="368A9AF8" w14:textId="77777777" w:rsidR="00C90142" w:rsidRDefault="00C90142" w:rsidP="00C90142">
      <w:pPr>
        <w:pStyle w:val="Noparagraphstyle"/>
        <w:rPr>
          <w:rFonts w:ascii="Verdana" w:hAnsi="Verdana"/>
          <w:sz w:val="16"/>
          <w:szCs w:val="18"/>
        </w:rPr>
      </w:pPr>
    </w:p>
    <w:p w14:paraId="31C64151" w14:textId="77777777" w:rsidR="001E75C9" w:rsidRDefault="001E75C9">
      <w:pPr>
        <w:pStyle w:val="Noparagraphstyle"/>
        <w:rPr>
          <w:rFonts w:ascii="Verdana" w:hAnsi="Verdana"/>
          <w:sz w:val="18"/>
          <w:szCs w:val="18"/>
        </w:rPr>
      </w:pPr>
    </w:p>
    <w:p w14:paraId="0B4108D4" w14:textId="77777777" w:rsidR="0081736C" w:rsidRDefault="008F0FDB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F60882">
        <w:rPr>
          <w:rFonts w:ascii="Verdana" w:hAnsi="Verdana"/>
          <w:sz w:val="16"/>
          <w:szCs w:val="18"/>
        </w:rPr>
        <w:t>For a new program</w:t>
      </w:r>
      <w:r>
        <w:rPr>
          <w:rFonts w:ascii="Verdana" w:hAnsi="Verdana"/>
          <w:sz w:val="16"/>
          <w:szCs w:val="18"/>
        </w:rPr>
        <w:t>, p</w:t>
      </w:r>
      <w:r w:rsidR="0081736C">
        <w:rPr>
          <w:rFonts w:ascii="Verdana" w:hAnsi="Verdana"/>
          <w:sz w:val="16"/>
          <w:szCs w:val="18"/>
        </w:rPr>
        <w:t xml:space="preserve">rovide </w:t>
      </w:r>
      <w:r w:rsidR="00995F52">
        <w:rPr>
          <w:rFonts w:ascii="Verdana" w:hAnsi="Verdana"/>
          <w:sz w:val="16"/>
          <w:szCs w:val="18"/>
        </w:rPr>
        <w:t xml:space="preserve">the </w:t>
      </w:r>
      <w:r w:rsidR="0081736C">
        <w:rPr>
          <w:rFonts w:ascii="Verdana" w:hAnsi="Verdana"/>
          <w:sz w:val="16"/>
          <w:szCs w:val="18"/>
        </w:rPr>
        <w:t xml:space="preserve">estimated enrollment. 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596"/>
        <w:gridCol w:w="2340"/>
        <w:gridCol w:w="900"/>
        <w:gridCol w:w="2340"/>
        <w:gridCol w:w="1080"/>
        <w:gridCol w:w="1620"/>
      </w:tblGrid>
      <w:tr w:rsidR="0081736C" w14:paraId="48B4AE09" w14:textId="77777777">
        <w:tc>
          <w:tcPr>
            <w:tcW w:w="596" w:type="dxa"/>
          </w:tcPr>
          <w:p w14:paraId="58FC6CDA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Fall:</w:t>
            </w:r>
          </w:p>
        </w:tc>
        <w:tc>
          <w:tcPr>
            <w:tcW w:w="2340" w:type="dxa"/>
          </w:tcPr>
          <w:p w14:paraId="66E8DE1B" w14:textId="169935DA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900" w:type="dxa"/>
          </w:tcPr>
          <w:p w14:paraId="0E9D95C4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Spring:</w:t>
            </w:r>
          </w:p>
        </w:tc>
        <w:tc>
          <w:tcPr>
            <w:tcW w:w="2340" w:type="dxa"/>
          </w:tcPr>
          <w:p w14:paraId="4E873F84" w14:textId="67726CBF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1080" w:type="dxa"/>
          </w:tcPr>
          <w:p w14:paraId="359C9773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Summer:</w:t>
            </w:r>
          </w:p>
        </w:tc>
        <w:tc>
          <w:tcPr>
            <w:tcW w:w="1620" w:type="dxa"/>
          </w:tcPr>
          <w:p w14:paraId="536AF137" w14:textId="2FD5F184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56856E0E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57DBE04F" w14:textId="0C36C178" w:rsidR="0081736C" w:rsidRDefault="0081736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 xml:space="preserve">Identify any courses/programs affected by this change.  Describe the nature of the effect and obtain written comments from the chair(s) of the department(s) offering such course(s)/programs.  Address any potential duplication with other </w:t>
      </w:r>
      <w:r w:rsidR="00961325">
        <w:rPr>
          <w:rFonts w:ascii="Verdana" w:hAnsi="Verdana"/>
          <w:sz w:val="16"/>
          <w:szCs w:val="18"/>
        </w:rPr>
        <w:t>programs</w:t>
      </w:r>
      <w:r>
        <w:rPr>
          <w:rFonts w:ascii="Verdana" w:hAnsi="Verdana"/>
          <w:sz w:val="16"/>
          <w:szCs w:val="18"/>
        </w:rPr>
        <w:t>.  Use separate sheets if necessary.</w:t>
      </w:r>
      <w:r w:rsidR="00A10A16">
        <w:rPr>
          <w:rFonts w:ascii="Verdana" w:hAnsi="Verdana"/>
          <w:sz w:val="16"/>
          <w:szCs w:val="18"/>
        </w:rPr>
        <w:t xml:space="preserve"> </w:t>
      </w:r>
      <w:r w:rsidR="00A10A16" w:rsidRPr="00A10A16">
        <w:rPr>
          <w:rFonts w:ascii="Verdana" w:hAnsi="Verdana"/>
          <w:color w:val="EE0000"/>
          <w:sz w:val="16"/>
          <w:szCs w:val="18"/>
        </w:rPr>
        <w:t>CORRECT AS NEEDED</w:t>
      </w:r>
    </w:p>
    <w:p w14:paraId="1BCDB636" w14:textId="77777777" w:rsidR="00A10A16" w:rsidRDefault="00A10A16" w:rsidP="00A10A16">
      <w:pPr>
        <w:pStyle w:val="Noparagraphstyle"/>
        <w:rPr>
          <w:rFonts w:ascii="Verdana" w:hAnsi="Verdana"/>
          <w:sz w:val="16"/>
          <w:szCs w:val="18"/>
        </w:rPr>
      </w:pPr>
    </w:p>
    <w:p w14:paraId="2B26962D" w14:textId="77777777" w:rsidR="002B773E" w:rsidRPr="00691529" w:rsidRDefault="002B773E">
      <w:pPr>
        <w:pStyle w:val="Noparagraphstyle"/>
        <w:rPr>
          <w:rFonts w:ascii="Verdana" w:hAnsi="Verdana"/>
          <w:sz w:val="18"/>
          <w:szCs w:val="18"/>
        </w:rPr>
      </w:pPr>
    </w:p>
    <w:tbl>
      <w:tblPr>
        <w:tblW w:w="10934" w:type="dxa"/>
        <w:tblLook w:val="04A0" w:firstRow="1" w:lastRow="0" w:firstColumn="1" w:lastColumn="0" w:noHBand="0" w:noVBand="1"/>
      </w:tblPr>
      <w:tblGrid>
        <w:gridCol w:w="640"/>
        <w:gridCol w:w="945"/>
        <w:gridCol w:w="1159"/>
        <w:gridCol w:w="1481"/>
        <w:gridCol w:w="540"/>
        <w:gridCol w:w="540"/>
        <w:gridCol w:w="810"/>
        <w:gridCol w:w="4819"/>
      </w:tblGrid>
      <w:tr w:rsidR="00124638" w:rsidRPr="00124638" w14:paraId="48DDA746" w14:textId="77777777" w:rsidTr="00124638">
        <w:trPr>
          <w:trHeight w:val="1511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AADE2" w14:textId="77777777" w:rsidR="006A11C1" w:rsidRPr="008772BA" w:rsidRDefault="006A11C1" w:rsidP="00075F1F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Dept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D64BC" w14:textId="77777777" w:rsidR="006A11C1" w:rsidRPr="008772BA" w:rsidRDefault="006A11C1" w:rsidP="00075F1F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Position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E4B87" w14:textId="77777777" w:rsidR="006A11C1" w:rsidRPr="008772BA" w:rsidRDefault="006A11C1" w:rsidP="00075F1F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43B9B" w14:textId="77777777" w:rsidR="006A11C1" w:rsidRPr="008772BA" w:rsidRDefault="006A11C1" w:rsidP="00075F1F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Signature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&amp; Date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3EFF80AD" w14:textId="77777777" w:rsidR="006A11C1" w:rsidRPr="008772BA" w:rsidRDefault="006A11C1" w:rsidP="00075F1F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Concur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6AF83EBE" w14:textId="77777777" w:rsidR="006A11C1" w:rsidRPr="008772BA" w:rsidRDefault="006A11C1" w:rsidP="00075F1F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Non-concur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508BED51" w14:textId="77777777" w:rsidR="006A11C1" w:rsidRPr="00124638" w:rsidRDefault="006A11C1" w:rsidP="00075F1F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Acknowledge</w:t>
            </w:r>
          </w:p>
          <w:p w14:paraId="231C24A7" w14:textId="77777777" w:rsidR="006A11C1" w:rsidRPr="008772BA" w:rsidRDefault="006A11C1" w:rsidP="00075F1F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&amp;</w:t>
            </w: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Abst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ain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6E78C" w14:textId="77777777" w:rsidR="006A11C1" w:rsidRPr="008772BA" w:rsidRDefault="006A11C1" w:rsidP="00075F1F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Optional comments</w:t>
            </w:r>
          </w:p>
        </w:tc>
      </w:tr>
      <w:tr w:rsidR="00124638" w:rsidRPr="00124638" w14:paraId="15D119BC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6F1DB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AC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5F0F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0B012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JAMES STAVRIS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7269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181D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ACEA6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6A666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A66B4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1EA2E474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6A23008B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BD8BC7F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24C43279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124638" w:rsidRPr="00124638" w14:paraId="3D74B447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099B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EC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E3DA6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E7F0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STEPHEN RUBB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1CBD7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5AEEE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A04E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7A86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2446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5B3750BE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4217584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42A649C1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0068543F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124638" w:rsidRPr="00124638" w14:paraId="6137E147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4D4E5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FN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39E6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1E4D3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BRIDGET LYONS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45C4E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5D428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8E8BB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55062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A295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126F05F3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4843EA42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07EBB8B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48EDADF8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124638" w:rsidRPr="00124638" w14:paraId="6C90B85C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46FF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MGT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2752F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proofErr w:type="spellStart"/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IntChair</w:t>
            </w:r>
            <w:proofErr w:type="spellEnd"/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67007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KATHY DHANDA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A238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2AEB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B347E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98550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C2919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63D19885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AD50A7E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A007E5B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FFC4931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124638" w:rsidRPr="00124638" w14:paraId="4B2D2B3B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DA047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MK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8B33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B0157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MICHAEL FRECHETTE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29F8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CDE2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C3930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9113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46F1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675A6F7E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13743188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6B9CF270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F0DB030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124638" w:rsidRPr="00124638" w14:paraId="06668178" w14:textId="77777777" w:rsidTr="00124638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051C6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SM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DDC84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187A7" w14:textId="77777777" w:rsidR="006A11C1" w:rsidRPr="008772BA" w:rsidRDefault="006A11C1" w:rsidP="00075F1F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JOSHUA SHUART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C105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D53A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E7F1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C22D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5DF9C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66704467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BFD105C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36699DAC" w14:textId="77777777" w:rsidR="006A11C1" w:rsidRPr="00124638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0CD299E4" w14:textId="77777777" w:rsidR="006A11C1" w:rsidRPr="008772BA" w:rsidRDefault="006A11C1" w:rsidP="00075F1F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</w:tbl>
    <w:p w14:paraId="5C9CDDD0" w14:textId="77777777" w:rsidR="002B773E" w:rsidRDefault="002B773E">
      <w:pPr>
        <w:pStyle w:val="Noparagraphstyle"/>
        <w:rPr>
          <w:rFonts w:ascii="Verdana" w:hAnsi="Verdana"/>
          <w:sz w:val="18"/>
          <w:szCs w:val="18"/>
        </w:rPr>
      </w:pPr>
    </w:p>
    <w:p w14:paraId="3B40080A" w14:textId="77777777" w:rsidR="001E75C9" w:rsidRDefault="001E75C9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513CA6E2" w14:textId="291C3C3F" w:rsidR="0081736C" w:rsidRDefault="00961325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6</w:t>
      </w:r>
      <w:r w:rsidR="0081736C">
        <w:rPr>
          <w:rFonts w:ascii="Verdana" w:hAnsi="Verdana"/>
          <w:b/>
          <w:bCs/>
          <w:sz w:val="18"/>
          <w:szCs w:val="18"/>
        </w:rPr>
        <w:t xml:space="preserve">: </w:t>
      </w:r>
      <w:r w:rsidR="00C323C8">
        <w:rPr>
          <w:rFonts w:ascii="Verdana" w:hAnsi="Verdana"/>
          <w:b/>
          <w:bCs/>
          <w:sz w:val="18"/>
          <w:szCs w:val="18"/>
        </w:rPr>
        <w:t>RECOMMENDATIONS</w:t>
      </w:r>
      <w:r w:rsidR="0081736C">
        <w:rPr>
          <w:rFonts w:ascii="Verdana" w:hAnsi="Verdana"/>
          <w:sz w:val="18"/>
          <w:szCs w:val="18"/>
        </w:rPr>
        <w:t xml:space="preserve">  </w:t>
      </w:r>
    </w:p>
    <w:p w14:paraId="1EDB050B" w14:textId="77777777" w:rsidR="007B38D2" w:rsidRDefault="007B38D2">
      <w:pPr>
        <w:pStyle w:val="Noparagraphstyle"/>
        <w:rPr>
          <w:rFonts w:ascii="Verdana" w:hAnsi="Verdana"/>
          <w:sz w:val="18"/>
          <w:szCs w:val="18"/>
        </w:rPr>
      </w:pPr>
    </w:p>
    <w:p w14:paraId="535D41C6" w14:textId="77777777" w:rsidR="007B38D2" w:rsidRDefault="007B38D2" w:rsidP="007B38D2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Is this change impacting more than one department? </w:t>
      </w:r>
      <w:r w:rsidR="00445A1D">
        <w:rPr>
          <w:rFonts w:ascii="Verdana" w:hAnsi="Verdana"/>
          <w:b/>
          <w:bCs/>
          <w:sz w:val="18"/>
          <w:szCs w:val="18"/>
        </w:rPr>
        <w:t xml:space="preserve">(To be answered by </w:t>
      </w:r>
      <w:r w:rsidR="00A656F7">
        <w:rPr>
          <w:rFonts w:ascii="Verdana" w:hAnsi="Verdana"/>
          <w:b/>
          <w:bCs/>
          <w:sz w:val="18"/>
          <w:szCs w:val="18"/>
        </w:rPr>
        <w:t xml:space="preserve">the </w:t>
      </w:r>
      <w:r w:rsidR="00445A1D">
        <w:rPr>
          <w:rFonts w:ascii="Verdana" w:hAnsi="Verdana"/>
          <w:b/>
          <w:bCs/>
          <w:sz w:val="18"/>
          <w:szCs w:val="18"/>
        </w:rPr>
        <w:t>Department Chair)</w:t>
      </w:r>
    </w:p>
    <w:p w14:paraId="3BB12D69" w14:textId="77777777" w:rsidR="007B38D2" w:rsidRDefault="007B38D2" w:rsidP="007B38D2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596"/>
        <w:gridCol w:w="360"/>
        <w:gridCol w:w="540"/>
        <w:gridCol w:w="360"/>
      </w:tblGrid>
      <w:tr w:rsidR="007B38D2" w14:paraId="0586ADD8" w14:textId="77777777" w:rsidTr="0081692D">
        <w:tc>
          <w:tcPr>
            <w:tcW w:w="596" w:type="dxa"/>
            <w:tcBorders>
              <w:right w:val="single" w:sz="4" w:space="0" w:color="auto"/>
            </w:tcBorders>
          </w:tcPr>
          <w:p w14:paraId="1727DEE0" w14:textId="77777777" w:rsidR="007B38D2" w:rsidRDefault="007B38D2" w:rsidP="0081692D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YES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0705" w14:textId="4BE8C519" w:rsidR="007B38D2" w:rsidRDefault="007B38D2" w:rsidP="0081692D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1C804E3E" w14:textId="77777777" w:rsidR="007B38D2" w:rsidRDefault="007B38D2" w:rsidP="0081692D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6B15" w14:textId="55FC349F" w:rsidR="007B38D2" w:rsidRDefault="007B38D2" w:rsidP="0081692D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01FD698E" w14:textId="77777777" w:rsidR="0081736C" w:rsidRPr="00F60882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13DB712C" w14:textId="77777777" w:rsidR="00124638" w:rsidRDefault="00124638" w:rsidP="00223A8A">
      <w:pPr>
        <w:pStyle w:val="Noparagraphstyle"/>
        <w:rPr>
          <w:rFonts w:ascii="Verdana" w:hAnsi="Verdana"/>
          <w:b/>
          <w:bCs/>
          <w:sz w:val="18"/>
          <w:szCs w:val="20"/>
        </w:rPr>
      </w:pPr>
    </w:p>
    <w:p w14:paraId="71C70E7D" w14:textId="6443B12E" w:rsidR="00223A8A" w:rsidRPr="00F60882" w:rsidRDefault="00223A8A" w:rsidP="00223A8A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F60882">
        <w:rPr>
          <w:rFonts w:ascii="Verdana" w:hAnsi="Verdana"/>
          <w:b/>
          <w:bCs/>
          <w:sz w:val="18"/>
          <w:szCs w:val="20"/>
        </w:rPr>
        <w:t xml:space="preserve">Recommendation from </w:t>
      </w:r>
      <w:r w:rsidR="00A10A16">
        <w:rPr>
          <w:rFonts w:ascii="Verdana" w:hAnsi="Verdana"/>
          <w:b/>
          <w:bCs/>
          <w:sz w:val="18"/>
          <w:szCs w:val="20"/>
        </w:rPr>
        <w:t>Department Chair:</w:t>
      </w:r>
    </w:p>
    <w:p w14:paraId="7C83C5CF" w14:textId="77777777" w:rsidR="00223A8A" w:rsidRDefault="00223A8A" w:rsidP="00223A8A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</w:pPr>
    </w:p>
    <w:p w14:paraId="6648A130" w14:textId="77777777" w:rsidR="00223A8A" w:rsidRDefault="00223A8A" w:rsidP="00223A8A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  <w:sectPr w:rsidR="00223A8A">
          <w:footerReference w:type="default" r:id="rId10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223A8A" w14:paraId="7D541EDE" w14:textId="77777777" w:rsidTr="002E6954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AC8C" w14:textId="13F12507" w:rsidR="00223A8A" w:rsidRDefault="00223A8A" w:rsidP="002E6954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1F312AB4" w14:textId="77777777" w:rsidR="00223A8A" w:rsidRDefault="00223A8A" w:rsidP="00223A8A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recommend this change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223A8A" w14:paraId="7E2E3020" w14:textId="77777777" w:rsidTr="002E6954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FF34" w14:textId="77777777" w:rsidR="00223A8A" w:rsidRDefault="00223A8A" w:rsidP="002E6954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4CF92B58" w14:textId="77777777" w:rsidR="00223A8A" w:rsidRDefault="00223A8A" w:rsidP="00223A8A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do not recommend this change</w:t>
      </w:r>
    </w:p>
    <w:p w14:paraId="0E00A238" w14:textId="77777777" w:rsidR="00223A8A" w:rsidRDefault="00223A8A" w:rsidP="00223A8A">
      <w:pPr>
        <w:pStyle w:val="Noparagraphstyle"/>
        <w:rPr>
          <w:rFonts w:ascii="Verdana" w:hAnsi="Verdana"/>
          <w:sz w:val="18"/>
          <w:szCs w:val="18"/>
        </w:rPr>
        <w:sectPr w:rsidR="00223A8A" w:rsidSect="00B7375C">
          <w:type w:val="continuous"/>
          <w:pgSz w:w="12240" w:h="15840" w:code="1"/>
          <w:pgMar w:top="288" w:right="1008" w:bottom="288" w:left="1008" w:header="144" w:footer="144" w:gutter="0"/>
          <w:cols w:num="2" w:space="720" w:equalWidth="0">
            <w:col w:w="4752" w:space="720"/>
            <w:col w:w="4752"/>
          </w:cols>
          <w:noEndnote/>
          <w:titlePg/>
        </w:sectPr>
      </w:pPr>
    </w:p>
    <w:p w14:paraId="495BEA40" w14:textId="77777777" w:rsidR="00223A8A" w:rsidRDefault="00223A8A" w:rsidP="00223A8A">
      <w:pPr>
        <w:pStyle w:val="Noparagraphstyle"/>
        <w:rPr>
          <w:rFonts w:ascii="Verdana" w:hAnsi="Verdana"/>
          <w:sz w:val="18"/>
          <w:szCs w:val="18"/>
        </w:rPr>
      </w:pPr>
    </w:p>
    <w:p w14:paraId="66368405" w14:textId="53E14CFB" w:rsidR="00223A8A" w:rsidRDefault="00223A8A" w:rsidP="00223A8A">
      <w:pPr>
        <w:pStyle w:val="Noparagraphstyle"/>
        <w:rPr>
          <w:rFonts w:ascii="Verdana" w:hAnsi="Verdana"/>
          <w:sz w:val="18"/>
          <w:szCs w:val="18"/>
        </w:rPr>
      </w:pPr>
    </w:p>
    <w:p w14:paraId="5473ADCC" w14:textId="252645ED" w:rsidR="00223A8A" w:rsidRDefault="00C97FFC" w:rsidP="00223A8A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 w:rsidR="00691529">
        <w:rPr>
          <w:rFonts w:ascii="Verdana" w:hAnsi="Verdana"/>
          <w:sz w:val="18"/>
          <w:szCs w:val="18"/>
        </w:rPr>
        <w:tab/>
      </w:r>
      <w:r w:rsidR="00691529">
        <w:rPr>
          <w:rFonts w:ascii="Verdana" w:hAnsi="Verdana"/>
          <w:sz w:val="18"/>
          <w:szCs w:val="18"/>
        </w:rPr>
        <w:tab/>
      </w:r>
      <w:r w:rsidR="00ED0B96">
        <w:rPr>
          <w:rFonts w:ascii="Verdana" w:hAnsi="Verdana"/>
          <w:sz w:val="18"/>
          <w:szCs w:val="18"/>
        </w:rPr>
        <w:tab/>
      </w:r>
      <w:r w:rsidR="00ED0B96">
        <w:rPr>
          <w:rFonts w:ascii="Verdana" w:hAnsi="Verdana"/>
          <w:sz w:val="18"/>
          <w:szCs w:val="18"/>
        </w:rPr>
        <w:tab/>
      </w:r>
      <w:r w:rsidR="00ED0B96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ED0B96">
        <w:rPr>
          <w:rFonts w:ascii="Verdana" w:hAnsi="Verdana"/>
          <w:sz w:val="18"/>
          <w:szCs w:val="18"/>
        </w:rPr>
        <w:tab/>
      </w: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223A8A" w14:paraId="6B74A704" w14:textId="77777777" w:rsidTr="002E6954">
        <w:trPr>
          <w:trHeight w:val="100"/>
        </w:trPr>
        <w:tc>
          <w:tcPr>
            <w:tcW w:w="7035" w:type="dxa"/>
          </w:tcPr>
          <w:p w14:paraId="74DF6038" w14:textId="7839A567" w:rsidR="00223A8A" w:rsidRDefault="00A10A16" w:rsidP="002E6954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Insert title</w:t>
            </w:r>
          </w:p>
        </w:tc>
        <w:tc>
          <w:tcPr>
            <w:tcW w:w="3945" w:type="dxa"/>
          </w:tcPr>
          <w:p w14:paraId="387B40E0" w14:textId="77777777" w:rsidR="00223A8A" w:rsidRDefault="00223A8A" w:rsidP="002E6954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753835E4" w14:textId="77777777" w:rsidR="00223A8A" w:rsidRPr="00BD3F6E" w:rsidRDefault="00223A8A" w:rsidP="00223A8A">
      <w:pPr>
        <w:pStyle w:val="Noparagraphstyle"/>
        <w:rPr>
          <w:rFonts w:ascii="Verdana" w:hAnsi="Verdana"/>
          <w:b/>
          <w:bCs/>
          <w:color w:val="C00000"/>
          <w:sz w:val="18"/>
          <w:szCs w:val="16"/>
        </w:rPr>
      </w:pPr>
    </w:p>
    <w:p w14:paraId="08786C55" w14:textId="77777777" w:rsidR="00223A8A" w:rsidRPr="00F60882" w:rsidRDefault="00223A8A" w:rsidP="00223A8A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F60882">
        <w:rPr>
          <w:rFonts w:ascii="Verdana" w:hAnsi="Verdana"/>
          <w:b/>
          <w:bCs/>
          <w:sz w:val="18"/>
          <w:szCs w:val="20"/>
        </w:rPr>
        <w:t>If YES marked by Department Chair above</w:t>
      </w:r>
      <w:r w:rsidRPr="00F60882">
        <w:rPr>
          <w:rFonts w:ascii="Verdana" w:hAnsi="Verdana"/>
          <w:b/>
          <w:bCs/>
          <w:sz w:val="18"/>
          <w:szCs w:val="18"/>
        </w:rPr>
        <w:t xml:space="preserve">, obtain and attach the approval letter(s) or email(s) from the </w:t>
      </w:r>
      <w:r w:rsidR="008E14A2">
        <w:rPr>
          <w:rFonts w:ascii="Verdana" w:hAnsi="Verdana"/>
          <w:b/>
          <w:bCs/>
          <w:sz w:val="18"/>
          <w:szCs w:val="18"/>
        </w:rPr>
        <w:t>c</w:t>
      </w:r>
      <w:r w:rsidRPr="00F60882">
        <w:rPr>
          <w:rFonts w:ascii="Verdana" w:hAnsi="Verdana"/>
          <w:b/>
          <w:bCs/>
          <w:sz w:val="18"/>
          <w:szCs w:val="18"/>
        </w:rPr>
        <w:t>hair</w:t>
      </w:r>
      <w:r w:rsidR="00A656F7">
        <w:rPr>
          <w:rFonts w:ascii="Verdana" w:hAnsi="Verdana"/>
          <w:b/>
          <w:bCs/>
          <w:sz w:val="18"/>
          <w:szCs w:val="18"/>
        </w:rPr>
        <w:t>(</w:t>
      </w:r>
      <w:r w:rsidRPr="00F60882">
        <w:rPr>
          <w:rFonts w:ascii="Verdana" w:hAnsi="Verdana"/>
          <w:b/>
          <w:bCs/>
          <w:sz w:val="18"/>
          <w:szCs w:val="18"/>
        </w:rPr>
        <w:t>s</w:t>
      </w:r>
      <w:r w:rsidR="00A656F7">
        <w:rPr>
          <w:rFonts w:ascii="Verdana" w:hAnsi="Verdana"/>
          <w:b/>
          <w:bCs/>
          <w:sz w:val="18"/>
          <w:szCs w:val="18"/>
        </w:rPr>
        <w:t>)</w:t>
      </w:r>
      <w:r w:rsidRPr="00F60882">
        <w:rPr>
          <w:rFonts w:ascii="Verdana" w:hAnsi="Verdana"/>
          <w:b/>
          <w:bCs/>
          <w:sz w:val="18"/>
          <w:szCs w:val="18"/>
        </w:rPr>
        <w:t xml:space="preserve"> of the other </w:t>
      </w:r>
      <w:r w:rsidR="008E14A2">
        <w:rPr>
          <w:rFonts w:ascii="Verdana" w:hAnsi="Verdana"/>
          <w:b/>
          <w:bCs/>
          <w:sz w:val="18"/>
          <w:szCs w:val="18"/>
        </w:rPr>
        <w:t>d</w:t>
      </w:r>
      <w:r w:rsidRPr="00F60882">
        <w:rPr>
          <w:rFonts w:ascii="Verdana" w:hAnsi="Verdana"/>
          <w:b/>
          <w:bCs/>
          <w:sz w:val="18"/>
          <w:szCs w:val="18"/>
        </w:rPr>
        <w:t>epartment(s) impacted by this change.</w:t>
      </w:r>
    </w:p>
    <w:p w14:paraId="0EE0C024" w14:textId="77777777" w:rsidR="00223A8A" w:rsidRPr="00F60882" w:rsidRDefault="00223A8A" w:rsidP="00223A8A">
      <w:pPr>
        <w:pStyle w:val="Noparagraphstyle"/>
        <w:rPr>
          <w:rFonts w:ascii="Verdana" w:hAnsi="Verdana"/>
          <w:sz w:val="18"/>
          <w:szCs w:val="20"/>
        </w:rPr>
      </w:pPr>
    </w:p>
    <w:p w14:paraId="5F37CE96" w14:textId="77777777" w:rsidR="00223A8A" w:rsidRPr="00F60882" w:rsidRDefault="00223A8A" w:rsidP="00223A8A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F60882">
        <w:rPr>
          <w:rFonts w:ascii="Verdana" w:hAnsi="Verdana"/>
          <w:b/>
          <w:bCs/>
          <w:sz w:val="18"/>
          <w:szCs w:val="20"/>
        </w:rPr>
        <w:t>Recommendation from the Academic Affairs Committee:</w:t>
      </w:r>
    </w:p>
    <w:p w14:paraId="7AFD4274" w14:textId="77777777" w:rsidR="00223A8A" w:rsidRPr="00F60882" w:rsidRDefault="00223A8A" w:rsidP="00223A8A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</w:pPr>
    </w:p>
    <w:p w14:paraId="60EB66E8" w14:textId="77777777" w:rsidR="00223A8A" w:rsidRPr="00F60882" w:rsidRDefault="00223A8A" w:rsidP="00223A8A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  <w:sectPr w:rsidR="00223A8A" w:rsidRPr="00F60882" w:rsidSect="002E6954">
          <w:footerReference w:type="default" r:id="rId11"/>
          <w:type w:val="continuous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223A8A" w:rsidRPr="00F60882" w14:paraId="0C3D588E" w14:textId="77777777" w:rsidTr="002E6954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BB68" w14:textId="77777777" w:rsidR="00223A8A" w:rsidRPr="00F60882" w:rsidRDefault="00223A8A" w:rsidP="002E6954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287AF5E9" w14:textId="77777777" w:rsidR="00223A8A" w:rsidRPr="00F60882" w:rsidRDefault="00223A8A" w:rsidP="00223A8A">
      <w:pPr>
        <w:pStyle w:val="Noparagraphstyle"/>
        <w:rPr>
          <w:rFonts w:ascii="Verdana" w:hAnsi="Verdana"/>
          <w:sz w:val="18"/>
          <w:szCs w:val="18"/>
        </w:rPr>
      </w:pPr>
      <w:r w:rsidRPr="00F60882">
        <w:rPr>
          <w:rFonts w:ascii="Verdana" w:hAnsi="Verdana"/>
          <w:sz w:val="18"/>
          <w:szCs w:val="18"/>
        </w:rPr>
        <w:t>The Committee recommends this change.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223A8A" w:rsidRPr="00F60882" w14:paraId="6B33EC47" w14:textId="77777777" w:rsidTr="002E6954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B993" w14:textId="77777777" w:rsidR="00223A8A" w:rsidRPr="00F60882" w:rsidRDefault="00223A8A" w:rsidP="002E6954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41FC629E" w14:textId="77777777" w:rsidR="00223A8A" w:rsidRPr="00F60882" w:rsidRDefault="00223A8A" w:rsidP="00223A8A">
      <w:pPr>
        <w:pStyle w:val="Noparagraphstyle"/>
        <w:rPr>
          <w:rFonts w:ascii="Verdana" w:hAnsi="Verdana"/>
          <w:sz w:val="18"/>
          <w:szCs w:val="18"/>
        </w:rPr>
        <w:sectPr w:rsidR="00223A8A" w:rsidRPr="00F60882" w:rsidSect="00B7375C">
          <w:type w:val="continuous"/>
          <w:pgSz w:w="12240" w:h="15840" w:code="1"/>
          <w:pgMar w:top="288" w:right="1008" w:bottom="288" w:left="1008" w:header="144" w:footer="144" w:gutter="0"/>
          <w:cols w:num="2" w:space="720" w:equalWidth="0">
            <w:col w:w="4752" w:space="720"/>
            <w:col w:w="4752"/>
          </w:cols>
          <w:noEndnote/>
          <w:titlePg/>
        </w:sectPr>
      </w:pPr>
      <w:r w:rsidRPr="00F60882">
        <w:rPr>
          <w:rFonts w:ascii="Verdana" w:hAnsi="Verdana"/>
          <w:sz w:val="18"/>
          <w:szCs w:val="18"/>
        </w:rPr>
        <w:t>The Committee does not recommend this change</w:t>
      </w:r>
      <w:r w:rsidR="00BA2860" w:rsidRPr="00F60882">
        <w:rPr>
          <w:rFonts w:ascii="Verdana" w:hAnsi="Verdana"/>
          <w:sz w:val="18"/>
          <w:szCs w:val="18"/>
        </w:rPr>
        <w:t>.</w:t>
      </w:r>
    </w:p>
    <w:p w14:paraId="0A6026F0" w14:textId="77777777" w:rsidR="00223A8A" w:rsidRPr="00BD3F6E" w:rsidRDefault="00223A8A" w:rsidP="00223A8A">
      <w:pPr>
        <w:pStyle w:val="Noparagraphstyle"/>
        <w:rPr>
          <w:rFonts w:ascii="Verdana" w:hAnsi="Verdana"/>
          <w:b/>
          <w:bCs/>
          <w:i/>
          <w:iCs/>
          <w:color w:val="C00000"/>
          <w:sz w:val="18"/>
          <w:szCs w:val="18"/>
          <w:highlight w:val="lightGray"/>
        </w:rPr>
        <w:sectPr w:rsidR="00223A8A" w:rsidRPr="00BD3F6E" w:rsidSect="00B7375C">
          <w:type w:val="continuous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p w14:paraId="25C26901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  <w:sectPr w:rsidR="00B7375C" w:rsidSect="00B7375C">
          <w:footerReference w:type="default" r:id="rId12"/>
          <w:type w:val="continuous"/>
          <w:pgSz w:w="12240" w:h="15840" w:code="1"/>
          <w:pgMar w:top="288" w:right="1008" w:bottom="288" w:left="1008" w:header="144" w:footer="144" w:gutter="0"/>
          <w:cols w:num="2" w:space="720" w:equalWidth="0">
            <w:col w:w="4752" w:space="720"/>
            <w:col w:w="4752"/>
          </w:cols>
          <w:noEndnote/>
          <w:titlePg/>
        </w:sectPr>
      </w:pPr>
    </w:p>
    <w:p w14:paraId="2E431E76" w14:textId="77777777" w:rsidR="00B7375C" w:rsidRDefault="00B7375C">
      <w:pPr>
        <w:pStyle w:val="Noparagraphstyle"/>
        <w:rPr>
          <w:rFonts w:ascii="Verdana" w:hAnsi="Verdana"/>
          <w:sz w:val="18"/>
          <w:szCs w:val="20"/>
        </w:rPr>
      </w:pP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8854E5" w14:paraId="2395635E" w14:textId="77777777">
        <w:trPr>
          <w:trHeight w:val="100"/>
        </w:trPr>
        <w:tc>
          <w:tcPr>
            <w:tcW w:w="7035" w:type="dxa"/>
          </w:tcPr>
          <w:p w14:paraId="5FF45933" w14:textId="77777777" w:rsidR="008854E5" w:rsidRDefault="007B38D2" w:rsidP="00A71676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Chair, Academic Affairs Committee</w:t>
            </w:r>
          </w:p>
        </w:tc>
        <w:tc>
          <w:tcPr>
            <w:tcW w:w="3945" w:type="dxa"/>
          </w:tcPr>
          <w:p w14:paraId="3C0EEC8B" w14:textId="77777777" w:rsidR="008854E5" w:rsidRDefault="008854E5" w:rsidP="00A71676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3511E2F1" w14:textId="77777777" w:rsidR="008854E5" w:rsidRDefault="008854E5">
      <w:pPr>
        <w:pStyle w:val="Noparagraphstyle"/>
        <w:rPr>
          <w:rFonts w:ascii="Verdana" w:hAnsi="Verdana"/>
          <w:sz w:val="18"/>
          <w:szCs w:val="20"/>
        </w:rPr>
      </w:pPr>
    </w:p>
    <w:p w14:paraId="0A3C1092" w14:textId="77777777" w:rsidR="00C323C8" w:rsidRDefault="00C323C8" w:rsidP="00C323C8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3D545C6C" w14:textId="77777777" w:rsidR="00C323C8" w:rsidRDefault="00961325" w:rsidP="00C323C8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7</w:t>
      </w:r>
      <w:r w:rsidR="00C323C8">
        <w:rPr>
          <w:rFonts w:ascii="Verdana" w:hAnsi="Verdana"/>
          <w:b/>
          <w:bCs/>
          <w:sz w:val="18"/>
          <w:szCs w:val="18"/>
        </w:rPr>
        <w:t>: APPROVAL</w:t>
      </w:r>
      <w:r w:rsidR="00C323C8">
        <w:rPr>
          <w:rFonts w:ascii="Verdana" w:hAnsi="Verdana"/>
          <w:sz w:val="18"/>
          <w:szCs w:val="18"/>
        </w:rPr>
        <w:t xml:space="preserve">  </w:t>
      </w:r>
    </w:p>
    <w:p w14:paraId="686A7B97" w14:textId="77777777" w:rsidR="008854E5" w:rsidRDefault="008854E5">
      <w:pPr>
        <w:pStyle w:val="Noparagraphstyle"/>
        <w:rPr>
          <w:rFonts w:ascii="Verdana" w:hAnsi="Verdana"/>
          <w:sz w:val="18"/>
          <w:szCs w:val="20"/>
        </w:rPr>
      </w:pPr>
    </w:p>
    <w:p w14:paraId="58144052" w14:textId="77777777" w:rsidR="00AD030F" w:rsidRDefault="00AD030F">
      <w:pPr>
        <w:pStyle w:val="Noparagraphstyle"/>
        <w:rPr>
          <w:rFonts w:ascii="Verdana" w:hAnsi="Verdana"/>
          <w:sz w:val="18"/>
          <w:szCs w:val="20"/>
        </w:rPr>
      </w:pPr>
    </w:p>
    <w:p w14:paraId="1BF47C48" w14:textId="77777777" w:rsidR="00AD030F" w:rsidRDefault="00AD030F">
      <w:pPr>
        <w:pStyle w:val="Noparagraphstyle"/>
        <w:rPr>
          <w:rFonts w:ascii="Verdana" w:hAnsi="Verdana"/>
          <w:sz w:val="18"/>
          <w:szCs w:val="20"/>
        </w:rPr>
      </w:pPr>
    </w:p>
    <w:p w14:paraId="0D509E9E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81736C" w14:paraId="2844348A" w14:textId="77777777">
        <w:trPr>
          <w:trHeight w:val="100"/>
        </w:trPr>
        <w:tc>
          <w:tcPr>
            <w:tcW w:w="7035" w:type="dxa"/>
          </w:tcPr>
          <w:p w14:paraId="68E1B94F" w14:textId="77777777" w:rsidR="0081736C" w:rsidRDefault="000B46EE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 xml:space="preserve">Dean, </w:t>
            </w:r>
            <w:r w:rsidR="00A656F7">
              <w:rPr>
                <w:rFonts w:ascii="Verdana" w:hAnsi="Verdana"/>
                <w:i/>
                <w:iCs/>
                <w:sz w:val="16"/>
                <w:szCs w:val="16"/>
              </w:rPr>
              <w:t xml:space="preserve">Welch </w:t>
            </w:r>
            <w:r>
              <w:rPr>
                <w:rFonts w:ascii="Verdana" w:hAnsi="Verdana"/>
                <w:i/>
                <w:iCs/>
                <w:sz w:val="16"/>
                <w:szCs w:val="16"/>
              </w:rPr>
              <w:t>College of Business</w:t>
            </w:r>
            <w:r w:rsidR="00A656F7">
              <w:rPr>
                <w:rFonts w:ascii="Verdana" w:hAnsi="Verdana"/>
                <w:i/>
                <w:iCs/>
                <w:sz w:val="16"/>
                <w:szCs w:val="16"/>
              </w:rPr>
              <w:t xml:space="preserve"> &amp; Technology</w:t>
            </w:r>
          </w:p>
        </w:tc>
        <w:tc>
          <w:tcPr>
            <w:tcW w:w="3945" w:type="dxa"/>
          </w:tcPr>
          <w:p w14:paraId="368F0875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5BA06946" w14:textId="77777777" w:rsidR="00F435C6" w:rsidRDefault="00F435C6">
      <w:pPr>
        <w:pStyle w:val="Noparagraphstyle"/>
        <w:rPr>
          <w:rFonts w:ascii="Verdana" w:hAnsi="Verdana"/>
          <w:sz w:val="18"/>
          <w:szCs w:val="20"/>
        </w:rPr>
      </w:pPr>
    </w:p>
    <w:p w14:paraId="33F385C9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CC:</w:t>
      </w:r>
    </w:p>
    <w:p w14:paraId="20604451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Registrar</w:t>
      </w:r>
    </w:p>
    <w:p w14:paraId="2829982A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Catalog Coordinator</w:t>
      </w:r>
    </w:p>
    <w:p w14:paraId="5EBF5AB3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Department Chair</w:t>
      </w:r>
      <w:r w:rsidR="00EE5FCE">
        <w:rPr>
          <w:rFonts w:ascii="Verdana" w:hAnsi="Verdana"/>
          <w:sz w:val="18"/>
          <w:szCs w:val="20"/>
        </w:rPr>
        <w:t>(</w:t>
      </w:r>
      <w:r>
        <w:rPr>
          <w:rFonts w:ascii="Verdana" w:hAnsi="Verdana"/>
          <w:sz w:val="18"/>
          <w:szCs w:val="20"/>
        </w:rPr>
        <w:t>s</w:t>
      </w:r>
      <w:r w:rsidR="00EE5FCE">
        <w:rPr>
          <w:rFonts w:ascii="Verdana" w:hAnsi="Verdana"/>
          <w:sz w:val="18"/>
          <w:szCs w:val="20"/>
        </w:rPr>
        <w:t>)</w:t>
      </w:r>
    </w:p>
    <w:p w14:paraId="6E075DE4" w14:textId="77777777" w:rsidR="00C90F03" w:rsidRDefault="00C90F03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Dean’s Office (Lorianne Mychajluk)</w:t>
      </w:r>
    </w:p>
    <w:p w14:paraId="706EE2D1" w14:textId="77777777" w:rsidR="00D03F60" w:rsidRDefault="00D03F60" w:rsidP="00D03F60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Related Associate Deans</w:t>
      </w:r>
    </w:p>
    <w:p w14:paraId="2BA9DE01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</w:p>
    <w:sectPr w:rsidR="00BB428B" w:rsidSect="00B7375C">
      <w:type w:val="continuous"/>
      <w:pgSz w:w="12240" w:h="15840" w:code="1"/>
      <w:pgMar w:top="288" w:right="1008" w:bottom="288" w:left="1008" w:header="144" w:footer="144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2416" w14:textId="77777777" w:rsidR="00DA72EE" w:rsidRDefault="00DA72EE">
      <w:r>
        <w:separator/>
      </w:r>
    </w:p>
  </w:endnote>
  <w:endnote w:type="continuationSeparator" w:id="0">
    <w:p w14:paraId="0E9C013E" w14:textId="77777777" w:rsidR="00DA72EE" w:rsidRDefault="00DA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6FBE" w14:textId="382A2F7A" w:rsidR="00223A8A" w:rsidRDefault="00223A8A" w:rsidP="002E6954">
    <w:pPr>
      <w:pStyle w:val="Footer"/>
      <w:tabs>
        <w:tab w:val="clear" w:pos="4320"/>
        <w:tab w:val="clear" w:pos="8640"/>
      </w:tabs>
      <w:ind w:right="240"/>
      <w:rPr>
        <w:rStyle w:val="PageNumber"/>
        <w:rFonts w:ascii="Verdana" w:hAnsi="Verdana"/>
        <w:sz w:val="12"/>
      </w:rPr>
    </w:pPr>
    <w:r>
      <w:rPr>
        <w:rStyle w:val="PageNumber"/>
        <w:rFonts w:ascii="Verdana" w:hAnsi="Verdana"/>
        <w:sz w:val="12"/>
      </w:rPr>
      <w:t xml:space="preserve">Revised </w:t>
    </w:r>
    <w:r w:rsidR="00D03F60">
      <w:rPr>
        <w:rStyle w:val="PageNumber"/>
        <w:rFonts w:ascii="Verdana" w:hAnsi="Verdana"/>
        <w:sz w:val="12"/>
      </w:rPr>
      <w:t>7</w:t>
    </w:r>
    <w:r>
      <w:rPr>
        <w:rStyle w:val="PageNumber"/>
        <w:rFonts w:ascii="Verdana" w:hAnsi="Verdana"/>
        <w:sz w:val="12"/>
      </w:rPr>
      <w:t>/</w:t>
    </w:r>
    <w:r w:rsidR="00D03F60">
      <w:rPr>
        <w:rStyle w:val="PageNumber"/>
        <w:rFonts w:ascii="Verdana" w:hAnsi="Verdana"/>
        <w:sz w:val="12"/>
      </w:rPr>
      <w:t>19</w:t>
    </w:r>
    <w:r>
      <w:rPr>
        <w:rStyle w:val="PageNumber"/>
        <w:rFonts w:ascii="Verdana" w:hAnsi="Verdana"/>
        <w:sz w:val="12"/>
      </w:rPr>
      <w:t>/202</w:t>
    </w:r>
    <w:r w:rsidR="00D03F60">
      <w:rPr>
        <w:rStyle w:val="PageNumber"/>
        <w:rFonts w:ascii="Verdana" w:hAnsi="Verdana"/>
        <w:sz w:val="12"/>
      </w:rPr>
      <w:t>3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   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Page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PAGE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2</w:t>
    </w:r>
    <w:r>
      <w:rPr>
        <w:rStyle w:val="PageNumber"/>
        <w:rFonts w:ascii="Verdana" w:hAnsi="Verdana"/>
        <w:sz w:val="12"/>
      </w:rPr>
      <w:fldChar w:fldCharType="end"/>
    </w:r>
    <w:r>
      <w:rPr>
        <w:rStyle w:val="PageNumber"/>
        <w:rFonts w:ascii="Verdana" w:hAnsi="Verdana"/>
        <w:sz w:val="12"/>
      </w:rPr>
      <w:t xml:space="preserve"> of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NUMPAGES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3</w:t>
    </w:r>
    <w:r>
      <w:rPr>
        <w:rStyle w:val="PageNumber"/>
        <w:rFonts w:ascii="Verdana" w:hAnsi="Verdana"/>
        <w:sz w:val="12"/>
      </w:rPr>
      <w:fldChar w:fldCharType="end"/>
    </w:r>
  </w:p>
  <w:p w14:paraId="7B23AB54" w14:textId="77777777" w:rsidR="00223A8A" w:rsidRDefault="00223A8A" w:rsidP="00F435C6">
    <w:pPr>
      <w:pStyle w:val="Footer"/>
      <w:jc w:val="right"/>
    </w:pPr>
    <w:r>
      <w:rPr>
        <w:rStyle w:val="PageNumber"/>
        <w:rFonts w:ascii="Verdana" w:hAnsi="Verdana"/>
        <w:sz w:val="1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6D7A" w14:textId="77777777" w:rsidR="00223A8A" w:rsidRDefault="00223A8A" w:rsidP="002E6954">
    <w:pPr>
      <w:pStyle w:val="Footer"/>
      <w:tabs>
        <w:tab w:val="clear" w:pos="4320"/>
        <w:tab w:val="clear" w:pos="8640"/>
      </w:tabs>
      <w:ind w:right="240"/>
      <w:rPr>
        <w:rStyle w:val="PageNumber"/>
        <w:rFonts w:ascii="Verdana" w:hAnsi="Verdana"/>
        <w:sz w:val="12"/>
      </w:rPr>
    </w:pPr>
    <w:r>
      <w:rPr>
        <w:rStyle w:val="PageNumber"/>
        <w:rFonts w:ascii="Verdana" w:hAnsi="Verdana"/>
        <w:sz w:val="12"/>
      </w:rPr>
      <w:t>Revised 07/31/2021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   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Page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PAGE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2</w:t>
    </w:r>
    <w:r>
      <w:rPr>
        <w:rStyle w:val="PageNumber"/>
        <w:rFonts w:ascii="Verdana" w:hAnsi="Verdana"/>
        <w:sz w:val="12"/>
      </w:rPr>
      <w:fldChar w:fldCharType="end"/>
    </w:r>
    <w:r>
      <w:rPr>
        <w:rStyle w:val="PageNumber"/>
        <w:rFonts w:ascii="Verdana" w:hAnsi="Verdana"/>
        <w:sz w:val="12"/>
      </w:rPr>
      <w:t xml:space="preserve"> of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NUMPAGES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3</w:t>
    </w:r>
    <w:r>
      <w:rPr>
        <w:rStyle w:val="PageNumber"/>
        <w:rFonts w:ascii="Verdana" w:hAnsi="Verdana"/>
        <w:sz w:val="12"/>
      </w:rPr>
      <w:fldChar w:fldCharType="end"/>
    </w:r>
  </w:p>
  <w:p w14:paraId="776A8DD3" w14:textId="77777777" w:rsidR="00223A8A" w:rsidRDefault="00223A8A" w:rsidP="00F435C6">
    <w:pPr>
      <w:pStyle w:val="Footer"/>
      <w:jc w:val="right"/>
    </w:pPr>
    <w:r>
      <w:rPr>
        <w:rStyle w:val="PageNumber"/>
        <w:rFonts w:ascii="Verdana" w:hAnsi="Verdana"/>
        <w:sz w:val="1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854A" w14:textId="77777777" w:rsidR="00121A03" w:rsidRPr="002B773E" w:rsidRDefault="002B773E" w:rsidP="002B773E">
    <w:pPr>
      <w:pStyle w:val="Noparagraphstyle"/>
      <w:rPr>
        <w:rStyle w:val="PageNumber"/>
        <w:rFonts w:ascii="Verdana" w:hAnsi="Verdana"/>
        <w:sz w:val="12"/>
        <w:szCs w:val="12"/>
      </w:rPr>
    </w:pPr>
    <w:r w:rsidRPr="002B773E">
      <w:rPr>
        <w:rFonts w:ascii="Verdana" w:hAnsi="Verdana"/>
        <w:sz w:val="12"/>
        <w:szCs w:val="12"/>
      </w:rPr>
      <w:t>Revised 07/31/2021</w:t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>
      <w:rPr>
        <w:rFonts w:ascii="Verdana" w:hAnsi="Verdana"/>
        <w:sz w:val="12"/>
        <w:szCs w:val="12"/>
      </w:rPr>
      <w:tab/>
    </w:r>
    <w:r w:rsidR="00121A03">
      <w:rPr>
        <w:rStyle w:val="PageNumber"/>
        <w:rFonts w:ascii="Verdana" w:hAnsi="Verdana"/>
        <w:sz w:val="12"/>
      </w:rPr>
      <w:t xml:space="preserve">Page </w:t>
    </w:r>
    <w:r w:rsidR="00121A03">
      <w:rPr>
        <w:rStyle w:val="PageNumber"/>
        <w:rFonts w:ascii="Verdana" w:hAnsi="Verdana"/>
        <w:sz w:val="12"/>
      </w:rPr>
      <w:fldChar w:fldCharType="begin"/>
    </w:r>
    <w:r w:rsidR="00121A03">
      <w:rPr>
        <w:rStyle w:val="PageNumber"/>
        <w:rFonts w:ascii="Verdana" w:hAnsi="Verdana"/>
        <w:sz w:val="12"/>
      </w:rPr>
      <w:instrText xml:space="preserve"> PAGE </w:instrText>
    </w:r>
    <w:r w:rsidR="00121A03">
      <w:rPr>
        <w:rStyle w:val="PageNumber"/>
        <w:rFonts w:ascii="Verdana" w:hAnsi="Verdana"/>
        <w:sz w:val="12"/>
      </w:rPr>
      <w:fldChar w:fldCharType="separate"/>
    </w:r>
    <w:r w:rsidR="00343EC2">
      <w:rPr>
        <w:rStyle w:val="PageNumber"/>
        <w:rFonts w:ascii="Verdana" w:hAnsi="Verdana"/>
        <w:noProof/>
        <w:sz w:val="12"/>
      </w:rPr>
      <w:t>2</w:t>
    </w:r>
    <w:r w:rsidR="00121A03">
      <w:rPr>
        <w:rStyle w:val="PageNumber"/>
        <w:rFonts w:ascii="Verdana" w:hAnsi="Verdana"/>
        <w:sz w:val="12"/>
      </w:rPr>
      <w:fldChar w:fldCharType="end"/>
    </w:r>
    <w:r w:rsidR="00121A03">
      <w:rPr>
        <w:rStyle w:val="PageNumber"/>
        <w:rFonts w:ascii="Verdana" w:hAnsi="Verdana"/>
        <w:sz w:val="12"/>
      </w:rPr>
      <w:t xml:space="preserve"> of </w:t>
    </w:r>
    <w:r w:rsidR="00121A03">
      <w:rPr>
        <w:rStyle w:val="PageNumber"/>
        <w:rFonts w:ascii="Verdana" w:hAnsi="Verdana"/>
        <w:sz w:val="12"/>
      </w:rPr>
      <w:fldChar w:fldCharType="begin"/>
    </w:r>
    <w:r w:rsidR="00121A03">
      <w:rPr>
        <w:rStyle w:val="PageNumber"/>
        <w:rFonts w:ascii="Verdana" w:hAnsi="Verdana"/>
        <w:sz w:val="12"/>
      </w:rPr>
      <w:instrText xml:space="preserve"> NUMPAGES </w:instrText>
    </w:r>
    <w:r w:rsidR="00121A03">
      <w:rPr>
        <w:rStyle w:val="PageNumber"/>
        <w:rFonts w:ascii="Verdana" w:hAnsi="Verdana"/>
        <w:sz w:val="12"/>
      </w:rPr>
      <w:fldChar w:fldCharType="separate"/>
    </w:r>
    <w:r w:rsidR="00343EC2">
      <w:rPr>
        <w:rStyle w:val="PageNumber"/>
        <w:rFonts w:ascii="Verdana" w:hAnsi="Verdana"/>
        <w:noProof/>
        <w:sz w:val="12"/>
      </w:rPr>
      <w:t>3</w:t>
    </w:r>
    <w:r w:rsidR="00121A03">
      <w:rPr>
        <w:rStyle w:val="PageNumber"/>
        <w:rFonts w:ascii="Verdana" w:hAnsi="Verdana"/>
        <w:sz w:val="12"/>
      </w:rPr>
      <w:fldChar w:fldCharType="end"/>
    </w:r>
  </w:p>
  <w:p w14:paraId="70EF4098" w14:textId="77777777" w:rsidR="00121A03" w:rsidRDefault="00121A03" w:rsidP="00F435C6">
    <w:pPr>
      <w:pStyle w:val="Footer"/>
      <w:jc w:val="right"/>
    </w:pPr>
    <w:r>
      <w:rPr>
        <w:rStyle w:val="PageNumber"/>
        <w:rFonts w:ascii="Verdana" w:hAnsi="Verdana"/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B50BA" w14:textId="77777777" w:rsidR="00DA72EE" w:rsidRDefault="00DA72EE">
      <w:r>
        <w:separator/>
      </w:r>
    </w:p>
  </w:footnote>
  <w:footnote w:type="continuationSeparator" w:id="0">
    <w:p w14:paraId="54D6C7B2" w14:textId="77777777" w:rsidR="00DA72EE" w:rsidRDefault="00DA7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ED4EC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37B4C"/>
    <w:multiLevelType w:val="hybridMultilevel"/>
    <w:tmpl w:val="D23E340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2C4D81"/>
    <w:multiLevelType w:val="hybridMultilevel"/>
    <w:tmpl w:val="313C202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4A0878"/>
    <w:multiLevelType w:val="hybridMultilevel"/>
    <w:tmpl w:val="3A982260"/>
    <w:lvl w:ilvl="0" w:tplc="7DDA8D1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831B60"/>
    <w:multiLevelType w:val="hybridMultilevel"/>
    <w:tmpl w:val="B6044D3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9A3435E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F7653AF"/>
    <w:multiLevelType w:val="hybridMultilevel"/>
    <w:tmpl w:val="2FAC6558"/>
    <w:lvl w:ilvl="0" w:tplc="0860B1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11AB8"/>
    <w:multiLevelType w:val="hybridMultilevel"/>
    <w:tmpl w:val="D23E34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0021CD"/>
    <w:multiLevelType w:val="hybridMultilevel"/>
    <w:tmpl w:val="D0C220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C7994"/>
    <w:multiLevelType w:val="hybridMultilevel"/>
    <w:tmpl w:val="026E8E1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0CC66FD"/>
    <w:multiLevelType w:val="hybridMultilevel"/>
    <w:tmpl w:val="989618B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25A0F82"/>
    <w:multiLevelType w:val="multilevel"/>
    <w:tmpl w:val="2E5E1F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7E66CE"/>
    <w:multiLevelType w:val="hybridMultilevel"/>
    <w:tmpl w:val="646CF5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79F3356"/>
    <w:multiLevelType w:val="hybridMultilevel"/>
    <w:tmpl w:val="33CA34EE"/>
    <w:lvl w:ilvl="0" w:tplc="0860B1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C36A4A"/>
    <w:multiLevelType w:val="hybridMultilevel"/>
    <w:tmpl w:val="AD820808"/>
    <w:lvl w:ilvl="0" w:tplc="944EE9A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127746B"/>
    <w:multiLevelType w:val="hybridMultilevel"/>
    <w:tmpl w:val="D23E34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B02BEC"/>
    <w:multiLevelType w:val="hybridMultilevel"/>
    <w:tmpl w:val="5FEEB05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9C33491"/>
    <w:multiLevelType w:val="hybridMultilevel"/>
    <w:tmpl w:val="ECF8A4B0"/>
    <w:lvl w:ilvl="0" w:tplc="95B4A17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A866DA"/>
    <w:multiLevelType w:val="hybridMultilevel"/>
    <w:tmpl w:val="FE0E09BA"/>
    <w:lvl w:ilvl="0" w:tplc="8BCEF0CA">
      <w:start w:val="1"/>
      <w:numFmt w:val="lowerLetter"/>
      <w:lvlText w:val="A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EB54F4"/>
    <w:multiLevelType w:val="hybridMultilevel"/>
    <w:tmpl w:val="C7B604BE"/>
    <w:lvl w:ilvl="0" w:tplc="4CD03A38"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2962F2"/>
    <w:multiLevelType w:val="hybridMultilevel"/>
    <w:tmpl w:val="54AEF24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6D1C04"/>
    <w:multiLevelType w:val="hybridMultilevel"/>
    <w:tmpl w:val="13005B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71DB5"/>
    <w:multiLevelType w:val="hybridMultilevel"/>
    <w:tmpl w:val="DA1E5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A3A33"/>
    <w:multiLevelType w:val="hybridMultilevel"/>
    <w:tmpl w:val="E9A87CC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22C03A0"/>
    <w:multiLevelType w:val="hybridMultilevel"/>
    <w:tmpl w:val="4ECEC25E"/>
    <w:lvl w:ilvl="0" w:tplc="6972BC88">
      <w:start w:val="3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A8C4677"/>
    <w:multiLevelType w:val="hybridMultilevel"/>
    <w:tmpl w:val="E87ED9A6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6C6B1425"/>
    <w:multiLevelType w:val="hybridMultilevel"/>
    <w:tmpl w:val="E2709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00DCE"/>
    <w:multiLevelType w:val="hybridMultilevel"/>
    <w:tmpl w:val="D0C22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C240E"/>
    <w:multiLevelType w:val="hybridMultilevel"/>
    <w:tmpl w:val="B6708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F73ECB"/>
    <w:multiLevelType w:val="hybridMultilevel"/>
    <w:tmpl w:val="7D3A968E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0861126"/>
    <w:multiLevelType w:val="hybridMultilevel"/>
    <w:tmpl w:val="0C8475E8"/>
    <w:lvl w:ilvl="0" w:tplc="9A3435E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0" w15:restartNumberingAfterBreak="0">
    <w:nsid w:val="734E4CFC"/>
    <w:multiLevelType w:val="hybridMultilevel"/>
    <w:tmpl w:val="5F9EA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46A25"/>
    <w:multiLevelType w:val="hybridMultilevel"/>
    <w:tmpl w:val="BB9CDBA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B464E0"/>
    <w:multiLevelType w:val="hybridMultilevel"/>
    <w:tmpl w:val="4A1A307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141070853">
    <w:abstractNumId w:val="8"/>
  </w:num>
  <w:num w:numId="2" w16cid:durableId="1761413417">
    <w:abstractNumId w:val="15"/>
  </w:num>
  <w:num w:numId="3" w16cid:durableId="836044777">
    <w:abstractNumId w:val="29"/>
  </w:num>
  <w:num w:numId="4" w16cid:durableId="1313754507">
    <w:abstractNumId w:val="23"/>
  </w:num>
  <w:num w:numId="5" w16cid:durableId="2144035697">
    <w:abstractNumId w:val="1"/>
  </w:num>
  <w:num w:numId="6" w16cid:durableId="295185494">
    <w:abstractNumId w:val="22"/>
  </w:num>
  <w:num w:numId="7" w16cid:durableId="1307003575">
    <w:abstractNumId w:val="4"/>
  </w:num>
  <w:num w:numId="8" w16cid:durableId="1246450309">
    <w:abstractNumId w:val="2"/>
  </w:num>
  <w:num w:numId="9" w16cid:durableId="1075128433">
    <w:abstractNumId w:val="32"/>
  </w:num>
  <w:num w:numId="10" w16cid:durableId="784227262">
    <w:abstractNumId w:val="28"/>
  </w:num>
  <w:num w:numId="11" w16cid:durableId="252053231">
    <w:abstractNumId w:val="9"/>
  </w:num>
  <w:num w:numId="12" w16cid:durableId="1733429640">
    <w:abstractNumId w:val="24"/>
  </w:num>
  <w:num w:numId="13" w16cid:durableId="1283461496">
    <w:abstractNumId w:val="11"/>
  </w:num>
  <w:num w:numId="14" w16cid:durableId="2039309728">
    <w:abstractNumId w:val="31"/>
  </w:num>
  <w:num w:numId="15" w16cid:durableId="1953245587">
    <w:abstractNumId w:val="19"/>
  </w:num>
  <w:num w:numId="16" w16cid:durableId="5519935">
    <w:abstractNumId w:val="13"/>
  </w:num>
  <w:num w:numId="17" w16cid:durableId="427697164">
    <w:abstractNumId w:val="7"/>
  </w:num>
  <w:num w:numId="18" w16cid:durableId="173809692">
    <w:abstractNumId w:val="26"/>
  </w:num>
  <w:num w:numId="19" w16cid:durableId="853034159">
    <w:abstractNumId w:val="17"/>
  </w:num>
  <w:num w:numId="20" w16cid:durableId="1142694522">
    <w:abstractNumId w:val="3"/>
  </w:num>
  <w:num w:numId="21" w16cid:durableId="120001419">
    <w:abstractNumId w:val="6"/>
  </w:num>
  <w:num w:numId="22" w16cid:durableId="1107894741">
    <w:abstractNumId w:val="14"/>
  </w:num>
  <w:num w:numId="23" w16cid:durableId="371807268">
    <w:abstractNumId w:val="16"/>
  </w:num>
  <w:num w:numId="24" w16cid:durableId="1954050573">
    <w:abstractNumId w:val="21"/>
  </w:num>
  <w:num w:numId="25" w16cid:durableId="1559125055">
    <w:abstractNumId w:val="20"/>
  </w:num>
  <w:num w:numId="26" w16cid:durableId="290092457">
    <w:abstractNumId w:val="0"/>
  </w:num>
  <w:num w:numId="27" w16cid:durableId="620645870">
    <w:abstractNumId w:val="30"/>
  </w:num>
  <w:num w:numId="28" w16cid:durableId="1721057256">
    <w:abstractNumId w:val="27"/>
  </w:num>
  <w:num w:numId="29" w16cid:durableId="1095055578">
    <w:abstractNumId w:val="5"/>
  </w:num>
  <w:num w:numId="30" w16cid:durableId="1078332920">
    <w:abstractNumId w:val="18"/>
  </w:num>
  <w:num w:numId="31" w16cid:durableId="1812822595">
    <w:abstractNumId w:val="12"/>
  </w:num>
  <w:num w:numId="32" w16cid:durableId="1844053878">
    <w:abstractNumId w:val="25"/>
  </w:num>
  <w:num w:numId="33" w16cid:durableId="1500075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AD"/>
    <w:rsid w:val="00017D69"/>
    <w:rsid w:val="00055E0E"/>
    <w:rsid w:val="00061FAD"/>
    <w:rsid w:val="00064D33"/>
    <w:rsid w:val="000747EF"/>
    <w:rsid w:val="00084292"/>
    <w:rsid w:val="00085CE3"/>
    <w:rsid w:val="00095039"/>
    <w:rsid w:val="000B46EE"/>
    <w:rsid w:val="000B55F2"/>
    <w:rsid w:val="000B5AE5"/>
    <w:rsid w:val="000B7B56"/>
    <w:rsid w:val="000C07CC"/>
    <w:rsid w:val="000C71D1"/>
    <w:rsid w:val="000D7110"/>
    <w:rsid w:val="000F3351"/>
    <w:rsid w:val="000F7EB7"/>
    <w:rsid w:val="0011161C"/>
    <w:rsid w:val="00121A03"/>
    <w:rsid w:val="00124048"/>
    <w:rsid w:val="00124638"/>
    <w:rsid w:val="00130388"/>
    <w:rsid w:val="001353F2"/>
    <w:rsid w:val="0014001E"/>
    <w:rsid w:val="00153704"/>
    <w:rsid w:val="00155A63"/>
    <w:rsid w:val="00157E72"/>
    <w:rsid w:val="0017003F"/>
    <w:rsid w:val="0018190A"/>
    <w:rsid w:val="001833F2"/>
    <w:rsid w:val="00196C82"/>
    <w:rsid w:val="001A3603"/>
    <w:rsid w:val="001B3D35"/>
    <w:rsid w:val="001B5A3B"/>
    <w:rsid w:val="001D03D5"/>
    <w:rsid w:val="001D0734"/>
    <w:rsid w:val="001D1FD7"/>
    <w:rsid w:val="001D4EE8"/>
    <w:rsid w:val="001E119A"/>
    <w:rsid w:val="001E75C9"/>
    <w:rsid w:val="001F7B18"/>
    <w:rsid w:val="0020413F"/>
    <w:rsid w:val="00207898"/>
    <w:rsid w:val="0021363C"/>
    <w:rsid w:val="00216ECC"/>
    <w:rsid w:val="00220634"/>
    <w:rsid w:val="00220C8F"/>
    <w:rsid w:val="00223A8A"/>
    <w:rsid w:val="00232B2E"/>
    <w:rsid w:val="00246497"/>
    <w:rsid w:val="00253EAB"/>
    <w:rsid w:val="00254F50"/>
    <w:rsid w:val="002910F0"/>
    <w:rsid w:val="00294326"/>
    <w:rsid w:val="002A0D8E"/>
    <w:rsid w:val="002A5FEB"/>
    <w:rsid w:val="002B773E"/>
    <w:rsid w:val="002E6954"/>
    <w:rsid w:val="00303429"/>
    <w:rsid w:val="00310FF3"/>
    <w:rsid w:val="00317B72"/>
    <w:rsid w:val="0034027B"/>
    <w:rsid w:val="00343EC2"/>
    <w:rsid w:val="00360943"/>
    <w:rsid w:val="00362D49"/>
    <w:rsid w:val="00366758"/>
    <w:rsid w:val="0036784B"/>
    <w:rsid w:val="003769C0"/>
    <w:rsid w:val="003815AD"/>
    <w:rsid w:val="00385343"/>
    <w:rsid w:val="00393221"/>
    <w:rsid w:val="003A5A75"/>
    <w:rsid w:val="003B26E3"/>
    <w:rsid w:val="003B4DE0"/>
    <w:rsid w:val="003B572B"/>
    <w:rsid w:val="003E1DE0"/>
    <w:rsid w:val="00400DA1"/>
    <w:rsid w:val="00411A43"/>
    <w:rsid w:val="00414AAE"/>
    <w:rsid w:val="00433AA1"/>
    <w:rsid w:val="00445A1D"/>
    <w:rsid w:val="00446290"/>
    <w:rsid w:val="004559E3"/>
    <w:rsid w:val="00464A01"/>
    <w:rsid w:val="00466A1A"/>
    <w:rsid w:val="00471716"/>
    <w:rsid w:val="0047354E"/>
    <w:rsid w:val="004774E6"/>
    <w:rsid w:val="00481C5C"/>
    <w:rsid w:val="004850A5"/>
    <w:rsid w:val="0049438F"/>
    <w:rsid w:val="00495783"/>
    <w:rsid w:val="00496C84"/>
    <w:rsid w:val="004C2E69"/>
    <w:rsid w:val="004C5A3C"/>
    <w:rsid w:val="004C64A8"/>
    <w:rsid w:val="005124B9"/>
    <w:rsid w:val="00512C63"/>
    <w:rsid w:val="005130D8"/>
    <w:rsid w:val="00516583"/>
    <w:rsid w:val="00520812"/>
    <w:rsid w:val="005379A0"/>
    <w:rsid w:val="00537E14"/>
    <w:rsid w:val="00577A71"/>
    <w:rsid w:val="0058346D"/>
    <w:rsid w:val="0058404D"/>
    <w:rsid w:val="0058683D"/>
    <w:rsid w:val="005872E9"/>
    <w:rsid w:val="005874D4"/>
    <w:rsid w:val="00592E84"/>
    <w:rsid w:val="005B596F"/>
    <w:rsid w:val="005C4EEF"/>
    <w:rsid w:val="005C6142"/>
    <w:rsid w:val="005C67EA"/>
    <w:rsid w:val="005D167F"/>
    <w:rsid w:val="005D3176"/>
    <w:rsid w:val="005D639B"/>
    <w:rsid w:val="005D6E17"/>
    <w:rsid w:val="005F31D8"/>
    <w:rsid w:val="00602EF9"/>
    <w:rsid w:val="0060733B"/>
    <w:rsid w:val="006103BD"/>
    <w:rsid w:val="006146E3"/>
    <w:rsid w:val="00615AAE"/>
    <w:rsid w:val="0063382E"/>
    <w:rsid w:val="00637516"/>
    <w:rsid w:val="0064114F"/>
    <w:rsid w:val="00641B1C"/>
    <w:rsid w:val="006635EE"/>
    <w:rsid w:val="0068113B"/>
    <w:rsid w:val="00685F50"/>
    <w:rsid w:val="00691529"/>
    <w:rsid w:val="00696E23"/>
    <w:rsid w:val="006A11C1"/>
    <w:rsid w:val="006B0BF5"/>
    <w:rsid w:val="006B76F2"/>
    <w:rsid w:val="006C7459"/>
    <w:rsid w:val="006D2021"/>
    <w:rsid w:val="006D2DCE"/>
    <w:rsid w:val="006D476E"/>
    <w:rsid w:val="006E4342"/>
    <w:rsid w:val="00707A42"/>
    <w:rsid w:val="0071170E"/>
    <w:rsid w:val="007157AD"/>
    <w:rsid w:val="00730E49"/>
    <w:rsid w:val="00733876"/>
    <w:rsid w:val="00742526"/>
    <w:rsid w:val="00752117"/>
    <w:rsid w:val="00762935"/>
    <w:rsid w:val="00762C7D"/>
    <w:rsid w:val="00763B12"/>
    <w:rsid w:val="00770FBE"/>
    <w:rsid w:val="007734DB"/>
    <w:rsid w:val="00775594"/>
    <w:rsid w:val="00781966"/>
    <w:rsid w:val="00783095"/>
    <w:rsid w:val="007911D0"/>
    <w:rsid w:val="00792B7D"/>
    <w:rsid w:val="00796DB2"/>
    <w:rsid w:val="007B38D2"/>
    <w:rsid w:val="007B6F27"/>
    <w:rsid w:val="007D3474"/>
    <w:rsid w:val="007D73FD"/>
    <w:rsid w:val="007E7847"/>
    <w:rsid w:val="00800952"/>
    <w:rsid w:val="00811FC9"/>
    <w:rsid w:val="008165FF"/>
    <w:rsid w:val="0081692D"/>
    <w:rsid w:val="0081736C"/>
    <w:rsid w:val="0082291F"/>
    <w:rsid w:val="00834D77"/>
    <w:rsid w:val="008502AB"/>
    <w:rsid w:val="008569A4"/>
    <w:rsid w:val="0087103F"/>
    <w:rsid w:val="008713BD"/>
    <w:rsid w:val="0088291B"/>
    <w:rsid w:val="008854E5"/>
    <w:rsid w:val="008869D1"/>
    <w:rsid w:val="008B54A0"/>
    <w:rsid w:val="008C1D6A"/>
    <w:rsid w:val="008C5A58"/>
    <w:rsid w:val="008D480C"/>
    <w:rsid w:val="008E14A2"/>
    <w:rsid w:val="008E250B"/>
    <w:rsid w:val="008F0FDB"/>
    <w:rsid w:val="00901750"/>
    <w:rsid w:val="009044DA"/>
    <w:rsid w:val="00930E48"/>
    <w:rsid w:val="00943476"/>
    <w:rsid w:val="00946C62"/>
    <w:rsid w:val="00946D62"/>
    <w:rsid w:val="00961325"/>
    <w:rsid w:val="0096358B"/>
    <w:rsid w:val="00975457"/>
    <w:rsid w:val="00977E4F"/>
    <w:rsid w:val="00984A58"/>
    <w:rsid w:val="00991FA4"/>
    <w:rsid w:val="00995F52"/>
    <w:rsid w:val="009A2C63"/>
    <w:rsid w:val="009B173F"/>
    <w:rsid w:val="009B3C8D"/>
    <w:rsid w:val="009B5549"/>
    <w:rsid w:val="009C627A"/>
    <w:rsid w:val="009C7D46"/>
    <w:rsid w:val="009D297F"/>
    <w:rsid w:val="00A0005B"/>
    <w:rsid w:val="00A01DEC"/>
    <w:rsid w:val="00A10A16"/>
    <w:rsid w:val="00A15430"/>
    <w:rsid w:val="00A21342"/>
    <w:rsid w:val="00A246E7"/>
    <w:rsid w:val="00A2726D"/>
    <w:rsid w:val="00A334C6"/>
    <w:rsid w:val="00A34A7D"/>
    <w:rsid w:val="00A45E1B"/>
    <w:rsid w:val="00A635B0"/>
    <w:rsid w:val="00A63802"/>
    <w:rsid w:val="00A656F7"/>
    <w:rsid w:val="00A71676"/>
    <w:rsid w:val="00A823C6"/>
    <w:rsid w:val="00A94E05"/>
    <w:rsid w:val="00A94ECF"/>
    <w:rsid w:val="00AA033E"/>
    <w:rsid w:val="00AA2D0D"/>
    <w:rsid w:val="00AA382E"/>
    <w:rsid w:val="00AB49CA"/>
    <w:rsid w:val="00AC3B2C"/>
    <w:rsid w:val="00AC5BE0"/>
    <w:rsid w:val="00AD030F"/>
    <w:rsid w:val="00AD035C"/>
    <w:rsid w:val="00AD762F"/>
    <w:rsid w:val="00B10006"/>
    <w:rsid w:val="00B277CD"/>
    <w:rsid w:val="00B304CC"/>
    <w:rsid w:val="00B356E4"/>
    <w:rsid w:val="00B361D4"/>
    <w:rsid w:val="00B434A2"/>
    <w:rsid w:val="00B4518A"/>
    <w:rsid w:val="00B558F7"/>
    <w:rsid w:val="00B6456A"/>
    <w:rsid w:val="00B70D1A"/>
    <w:rsid w:val="00B7375C"/>
    <w:rsid w:val="00B7698B"/>
    <w:rsid w:val="00B966B9"/>
    <w:rsid w:val="00B96F2E"/>
    <w:rsid w:val="00BA2860"/>
    <w:rsid w:val="00BB428B"/>
    <w:rsid w:val="00BC1C3D"/>
    <w:rsid w:val="00BC7337"/>
    <w:rsid w:val="00BE48A2"/>
    <w:rsid w:val="00C27CB5"/>
    <w:rsid w:val="00C323C8"/>
    <w:rsid w:val="00C42DD7"/>
    <w:rsid w:val="00C54CF7"/>
    <w:rsid w:val="00C90142"/>
    <w:rsid w:val="00C90F03"/>
    <w:rsid w:val="00C97FFC"/>
    <w:rsid w:val="00CB76CC"/>
    <w:rsid w:val="00CC1123"/>
    <w:rsid w:val="00CC28AC"/>
    <w:rsid w:val="00CD6385"/>
    <w:rsid w:val="00D03F60"/>
    <w:rsid w:val="00D2205E"/>
    <w:rsid w:val="00D23260"/>
    <w:rsid w:val="00D312BC"/>
    <w:rsid w:val="00D74EC0"/>
    <w:rsid w:val="00D827A6"/>
    <w:rsid w:val="00D85608"/>
    <w:rsid w:val="00D85C33"/>
    <w:rsid w:val="00D86F8D"/>
    <w:rsid w:val="00D923DD"/>
    <w:rsid w:val="00D97690"/>
    <w:rsid w:val="00DA2EE6"/>
    <w:rsid w:val="00DA630D"/>
    <w:rsid w:val="00DA72EE"/>
    <w:rsid w:val="00DA7AFE"/>
    <w:rsid w:val="00DC6C4B"/>
    <w:rsid w:val="00DD11F8"/>
    <w:rsid w:val="00DD3BB6"/>
    <w:rsid w:val="00DF6F01"/>
    <w:rsid w:val="00E02118"/>
    <w:rsid w:val="00E03132"/>
    <w:rsid w:val="00E13E92"/>
    <w:rsid w:val="00E235D6"/>
    <w:rsid w:val="00E32507"/>
    <w:rsid w:val="00E37B29"/>
    <w:rsid w:val="00E479F7"/>
    <w:rsid w:val="00E534FC"/>
    <w:rsid w:val="00E54699"/>
    <w:rsid w:val="00E6699A"/>
    <w:rsid w:val="00E9237E"/>
    <w:rsid w:val="00EA2F1A"/>
    <w:rsid w:val="00EA3B84"/>
    <w:rsid w:val="00EB188B"/>
    <w:rsid w:val="00EB550F"/>
    <w:rsid w:val="00EC4FD0"/>
    <w:rsid w:val="00EC68AB"/>
    <w:rsid w:val="00ED0B96"/>
    <w:rsid w:val="00ED1912"/>
    <w:rsid w:val="00EE5FCE"/>
    <w:rsid w:val="00F15FA8"/>
    <w:rsid w:val="00F1626C"/>
    <w:rsid w:val="00F32559"/>
    <w:rsid w:val="00F435C6"/>
    <w:rsid w:val="00F56E8A"/>
    <w:rsid w:val="00F60882"/>
    <w:rsid w:val="00F61427"/>
    <w:rsid w:val="00F74969"/>
    <w:rsid w:val="00F7702A"/>
    <w:rsid w:val="00F85EF0"/>
    <w:rsid w:val="00FA5AE4"/>
    <w:rsid w:val="00FB7332"/>
    <w:rsid w:val="00FC272A"/>
    <w:rsid w:val="00FD32E5"/>
    <w:rsid w:val="00FE317F"/>
    <w:rsid w:val="00FE4E90"/>
    <w:rsid w:val="00FF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43118"/>
  <w14:defaultImageDpi w14:val="300"/>
  <w15:chartTrackingRefBased/>
  <w15:docId w15:val="{7F70FE01-4473-4E30-A87C-407E798C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paragraph" w:customStyle="1" w:styleId="ParagraphStyle1">
    <w:name w:val="Paragraph Style 1"/>
    <w:basedOn w:val="Noparagraphstyle"/>
    <w:pPr>
      <w:tabs>
        <w:tab w:val="left" w:pos="240"/>
        <w:tab w:val="left" w:pos="540"/>
        <w:tab w:val="left" w:pos="860"/>
      </w:tabs>
    </w:pPr>
    <w:rPr>
      <w:rFonts w:ascii="Verdana" w:hAnsi="Verdana" w:cs="Times New Roman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AD030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C6C4B"/>
  </w:style>
  <w:style w:type="character" w:styleId="UnresolvedMention">
    <w:name w:val="Unresolved Mention"/>
    <w:basedOn w:val="DefaultParagraphFont"/>
    <w:uiPriority w:val="47"/>
    <w:rsid w:val="003B57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630D"/>
    <w:pPr>
      <w:spacing w:before="100" w:beforeAutospacing="1" w:after="100" w:afterAutospacing="1"/>
    </w:pPr>
  </w:style>
  <w:style w:type="table" w:styleId="TableGrid">
    <w:name w:val="Table Grid"/>
    <w:basedOn w:val="TableNormal"/>
    <w:rsid w:val="001E7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FB73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73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B7332"/>
  </w:style>
  <w:style w:type="paragraph" w:styleId="CommentSubject">
    <w:name w:val="annotation subject"/>
    <w:basedOn w:val="CommentText"/>
    <w:next w:val="CommentText"/>
    <w:link w:val="CommentSubjectChar"/>
    <w:rsid w:val="00FB7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B73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COB%20Curriculum%20Committee\c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3D97E62D03A4E965A8BE9AB4D7793" ma:contentTypeVersion="3" ma:contentTypeDescription="Create a new document." ma:contentTypeScope="" ma:versionID="d5afe410dd561329457a01aef2bddb73">
  <xsd:schema xmlns:xsd="http://www.w3.org/2001/XMLSchema" xmlns:xs="http://www.w3.org/2001/XMLSchema" xmlns:p="http://schemas.microsoft.com/office/2006/metadata/properties" xmlns:ns2="ae33585d-5e25-4bef-92b9-9dfb479d1b65" targetNamespace="http://schemas.microsoft.com/office/2006/metadata/properties" ma:root="true" ma:fieldsID="749efa9039ec9231a783e0eae2ed0234" ns2:_="">
    <xsd:import namespace="ae33585d-5e25-4bef-92b9-9dfb479d1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3585d-5e25-4bef-92b9-9dfb479d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3E82CA-ADAA-4744-9614-C7974CEB0B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2A2680-5C14-4186-B49F-34389044D295}"/>
</file>

<file path=customXml/itemProps3.xml><?xml version="1.0" encoding="utf-8"?>
<ds:datastoreItem xmlns:ds="http://schemas.openxmlformats.org/officeDocument/2006/customXml" ds:itemID="{E190EF03-4408-44FA-BE1F-9820B5A4DF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D:\My Documents\COB Curriculum Committee\cc.dot</Template>
  <TotalTime>5</TotalTime>
  <Pages>3</Pages>
  <Words>592</Words>
  <Characters>3283</Characters>
  <Application>Microsoft Office Word</Application>
  <DocSecurity>0</DocSecurity>
  <Lines>224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NEVADA, RENO</vt:lpstr>
    </vt:vector>
  </TitlesOfParts>
  <Company>University of Nevada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NEVADA, RENO</dc:title>
  <dc:subject/>
  <dc:creator>Sacred Heart University</dc:creator>
  <cp:keywords/>
  <dc:description/>
  <cp:lastModifiedBy>French, Prof. Brent E.</cp:lastModifiedBy>
  <cp:revision>4</cp:revision>
  <cp:lastPrinted>2026-03-11T14:52:00Z</cp:lastPrinted>
  <dcterms:created xsi:type="dcterms:W3CDTF">2026-03-30T19:03:00Z</dcterms:created>
  <dcterms:modified xsi:type="dcterms:W3CDTF">2026-03-30T19:09:00Z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0x01010007E3D97E62D03A4E965A8BE9AB4D7793</vt:lpwstr>
  </property>
  <property fmtid="{D5CDD505-2E9C-101B-9397-08002B2CF9AE}" pid="4" name="docLang">
    <vt:lpwstr>en</vt:lpwstr>
  </property>
</Properties>
</file>